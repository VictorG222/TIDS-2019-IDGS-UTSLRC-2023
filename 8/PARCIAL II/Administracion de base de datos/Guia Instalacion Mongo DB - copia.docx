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216" w:rsidRDefault="00796EB1" w:rsidP="002E7216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358956BA" wp14:editId="70D0F83B">
            <wp:simplePos x="0" y="0"/>
            <wp:positionH relativeFrom="column">
              <wp:posOffset>3996690</wp:posOffset>
            </wp:positionH>
            <wp:positionV relativeFrom="paragraph">
              <wp:posOffset>156015</wp:posOffset>
            </wp:positionV>
            <wp:extent cx="1871980" cy="48768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4CF0F025" wp14:editId="5239A2D7">
            <wp:simplePos x="0" y="0"/>
            <wp:positionH relativeFrom="column">
              <wp:posOffset>-487924</wp:posOffset>
            </wp:positionH>
            <wp:positionV relativeFrom="paragraph">
              <wp:posOffset>-201979</wp:posOffset>
            </wp:positionV>
            <wp:extent cx="3301443" cy="926123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TSLRC PNG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67"/>
                    <a:stretch/>
                  </pic:blipFill>
                  <pic:spPr bwMode="auto">
                    <a:xfrm>
                      <a:off x="0" y="0"/>
                      <a:ext cx="3301443" cy="92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6A7">
        <w:rPr>
          <w:rFonts w:cs="Arial"/>
          <w:b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4181107" wp14:editId="0A521782">
                <wp:simplePos x="0" y="0"/>
                <wp:positionH relativeFrom="column">
                  <wp:posOffset>-1689735</wp:posOffset>
                </wp:positionH>
                <wp:positionV relativeFrom="paragraph">
                  <wp:posOffset>-1071245</wp:posOffset>
                </wp:positionV>
                <wp:extent cx="8543925" cy="11106150"/>
                <wp:effectExtent l="0" t="0" r="9525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3925" cy="11106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D548A" id="Rectángulo 5" o:spid="_x0000_s1026" style="position:absolute;margin-left:-133.05pt;margin-top:-84.35pt;width:672.75pt;height:874.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" fillcolor="#d8d8d8 [2732]" stroked="f" strokeweight="1pt"/>
            </w:pict>
          </mc:Fallback>
        </mc:AlternateContent>
      </w:r>
    </w:p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EF18C8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</w:pPr>
      <w:r>
        <w:rPr>
          <w:rFonts w:cs="Arial"/>
          <w:b/>
          <w:sz w:val="32"/>
          <w:szCs w:val="32"/>
        </w:rPr>
        <w:t>UNIVERSIDAD TECNOLÓGICA DE</w:t>
      </w:r>
    </w:p>
    <w:p w:rsidR="002E7216" w:rsidRDefault="002E7216" w:rsidP="002E7216">
      <w:pPr>
        <w:ind w:firstLine="0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2E7216" w:rsidRDefault="002E7216" w:rsidP="002E7216">
      <w:pPr>
        <w:ind w:firstLine="0"/>
        <w:jc w:val="center"/>
      </w:pPr>
    </w:p>
    <w:p w:rsidR="002E7216" w:rsidRDefault="002E7216" w:rsidP="002E7216">
      <w:pPr>
        <w:ind w:firstLine="0"/>
        <w:jc w:val="center"/>
      </w:pPr>
    </w:p>
    <w:p w:rsidR="002E7216" w:rsidRDefault="00BF0FB3" w:rsidP="00EF18C8">
      <w:pPr>
        <w:ind w:firstLine="0"/>
        <w:rPr>
          <w:rFonts w:cs="Arial"/>
          <w:b/>
          <w:sz w:val="28"/>
          <w:szCs w:val="28"/>
        </w:rPr>
      </w:pPr>
      <w:proofErr w:type="spellStart"/>
      <w:r>
        <w:rPr>
          <w:rFonts w:cs="Arial"/>
          <w:b/>
          <w:sz w:val="28"/>
          <w:szCs w:val="28"/>
        </w:rPr>
        <w:t>Guia</w:t>
      </w:r>
      <w:proofErr w:type="spellEnd"/>
      <w:r>
        <w:rPr>
          <w:rFonts w:cs="Arial"/>
          <w:b/>
          <w:sz w:val="28"/>
          <w:szCs w:val="28"/>
        </w:rPr>
        <w:t xml:space="preserve"> MongoDB</w:t>
      </w:r>
    </w:p>
    <w:p w:rsidR="00E71991" w:rsidRDefault="00796EB1" w:rsidP="002E7216">
      <w:pPr>
        <w:jc w:val="center"/>
        <w:rPr>
          <w:rFonts w:cs="Arial"/>
          <w:b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12A0948A" wp14:editId="356F36C5">
            <wp:simplePos x="0" y="0"/>
            <wp:positionH relativeFrom="column">
              <wp:posOffset>-120015</wp:posOffset>
            </wp:positionH>
            <wp:positionV relativeFrom="paragraph">
              <wp:posOffset>73660</wp:posOffset>
            </wp:positionV>
            <wp:extent cx="7317105" cy="731710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-onlinepngtoo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105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216" w:rsidRDefault="003C663A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</w:t>
      </w:r>
      <w:r w:rsidR="00BF0FB3">
        <w:rPr>
          <w:rFonts w:cs="Arial"/>
          <w:b/>
          <w:sz w:val="28"/>
          <w:szCs w:val="28"/>
        </w:rPr>
        <w:t>A</w:t>
      </w:r>
      <w:r w:rsidR="00E71991">
        <w:rPr>
          <w:rFonts w:cs="Arial"/>
          <w:b/>
          <w:sz w:val="28"/>
          <w:szCs w:val="28"/>
        </w:rPr>
        <w:t>.</w:t>
      </w:r>
      <w:r w:rsidR="00BF0FB3">
        <w:rPr>
          <w:rFonts w:cs="Arial"/>
          <w:b/>
          <w:sz w:val="28"/>
          <w:szCs w:val="28"/>
        </w:rPr>
        <w:t xml:space="preserve"> JULIA HELIZABETH </w:t>
      </w:r>
      <w:r w:rsidR="00B21B76">
        <w:rPr>
          <w:rFonts w:cs="Arial"/>
          <w:b/>
          <w:sz w:val="28"/>
          <w:szCs w:val="28"/>
        </w:rPr>
        <w:t xml:space="preserve">GARCIA </w:t>
      </w:r>
      <w:r w:rsidR="00BF0FB3">
        <w:rPr>
          <w:rFonts w:cs="Arial"/>
          <w:b/>
          <w:sz w:val="28"/>
          <w:szCs w:val="28"/>
        </w:rPr>
        <w:t>HERRERA</w:t>
      </w:r>
      <w:r w:rsidR="00E71991">
        <w:rPr>
          <w:rFonts w:cs="Arial"/>
          <w:b/>
          <w:sz w:val="28"/>
          <w:szCs w:val="28"/>
        </w:rPr>
        <w:t xml:space="preserve"> </w:t>
      </w:r>
    </w:p>
    <w:p w:rsidR="002E7216" w:rsidRDefault="002E7216" w:rsidP="002E7216">
      <w:pPr>
        <w:jc w:val="center"/>
        <w:rPr>
          <w:rFonts w:cs="Arial"/>
          <w:b/>
          <w:sz w:val="28"/>
          <w:szCs w:val="28"/>
        </w:rPr>
      </w:pPr>
    </w:p>
    <w:p w:rsidR="00EF18C8" w:rsidRDefault="00EF18C8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E71991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ALUMNO: VICTOR MANUEL GALVAN COVARRUBIAS</w:t>
      </w: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E71991" w:rsidRPr="006C4237" w:rsidRDefault="00E71991" w:rsidP="00EF18C8">
      <w:pPr>
        <w:ind w:firstLine="0"/>
        <w:rPr>
          <w:rFonts w:cs="Arial"/>
          <w:b/>
          <w:sz w:val="28"/>
          <w:szCs w:val="28"/>
          <w:lang w:val="es-MX"/>
        </w:rPr>
      </w:pPr>
      <w:r w:rsidRPr="00E71991">
        <w:rPr>
          <w:rFonts w:cs="Arial"/>
          <w:b/>
          <w:sz w:val="28"/>
          <w:szCs w:val="28"/>
          <w:lang w:val="es-MX"/>
        </w:rPr>
        <w:t>ING. EN DESARROLLO Y GESTIÓN DE SOFTWARE</w:t>
      </w: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6C4237" w:rsidP="002E7216">
      <w:pPr>
        <w:ind w:firstLine="0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2336" behindDoc="0" locked="0" layoutInCell="1" allowOverlap="1" wp14:anchorId="3DC25025" wp14:editId="62897FC5">
            <wp:simplePos x="0" y="0"/>
            <wp:positionH relativeFrom="column">
              <wp:posOffset>-302895</wp:posOffset>
            </wp:positionH>
            <wp:positionV relativeFrom="paragraph">
              <wp:posOffset>310515</wp:posOffset>
            </wp:positionV>
            <wp:extent cx="1254736" cy="724619"/>
            <wp:effectExtent l="0" t="0" r="317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IDGS UTSLR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736" cy="724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216" w:rsidRPr="0003242B">
        <w:rPr>
          <w:rFonts w:cs="Arial"/>
          <w:sz w:val="28"/>
          <w:szCs w:val="28"/>
        </w:rPr>
        <w:t>San Luis Rio Colorado, Sonora</w:t>
      </w:r>
      <w:r w:rsidR="00BF0FB3">
        <w:rPr>
          <w:rFonts w:cs="Arial"/>
          <w:sz w:val="28"/>
          <w:szCs w:val="28"/>
        </w:rPr>
        <w:tab/>
      </w:r>
      <w:r w:rsidR="00BF0FB3">
        <w:rPr>
          <w:rFonts w:cs="Arial"/>
          <w:sz w:val="28"/>
          <w:szCs w:val="28"/>
        </w:rPr>
        <w:tab/>
      </w:r>
      <w:r w:rsidR="00BF0FB3">
        <w:rPr>
          <w:rFonts w:cs="Arial"/>
          <w:sz w:val="28"/>
          <w:szCs w:val="28"/>
        </w:rPr>
        <w:tab/>
        <w:t xml:space="preserve">            Junio</w:t>
      </w:r>
      <w:r w:rsidR="00E71991">
        <w:rPr>
          <w:rFonts w:cs="Arial"/>
          <w:sz w:val="28"/>
          <w:szCs w:val="28"/>
        </w:rPr>
        <w:t>, 2022</w:t>
      </w:r>
    </w:p>
    <w:p w:rsidR="00525150" w:rsidRDefault="00525150">
      <w:pPr>
        <w:spacing w:after="160" w:line="259" w:lineRule="auto"/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</w:p>
    <w:p w:rsidR="00BF0FB3" w:rsidRDefault="0093067D" w:rsidP="00BF0FB3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3BF95EE6" wp14:editId="68BA7A17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B3" w:rsidRDefault="00BF0FB3" w:rsidP="00BF0FB3">
      <w:pPr>
        <w:ind w:firstLine="0"/>
        <w:jc w:val="left"/>
      </w:pPr>
      <w:r>
        <w:t xml:space="preserve">Descargamos y ejecutamos el instalador de MongoDB </w:t>
      </w:r>
      <w:proofErr w:type="spellStart"/>
      <w:r>
        <w:t>community</w:t>
      </w:r>
      <w:proofErr w:type="spellEnd"/>
      <w:r>
        <w:t>.</w:t>
      </w:r>
      <w:r w:rsidR="0093067D">
        <w:rPr>
          <w:noProof/>
          <w:lang w:val="es-MX" w:eastAsia="es-MX"/>
        </w:rPr>
        <w:drawing>
          <wp:inline distT="0" distB="0" distL="0" distR="0" wp14:anchorId="54EAAAB5" wp14:editId="49A3C03D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B3" w:rsidRDefault="00BF0FB3" w:rsidP="00BF0FB3">
      <w:pPr>
        <w:ind w:firstLine="0"/>
        <w:jc w:val="left"/>
      </w:pPr>
      <w:r>
        <w:t>Accedemos a las condiciones.</w:t>
      </w:r>
    </w:p>
    <w:p w:rsidR="009520D8" w:rsidRDefault="0093067D" w:rsidP="00BF0FB3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2A12BFE0" wp14:editId="2C57B47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D8" w:rsidRDefault="009520D8" w:rsidP="00BF0FB3">
      <w:pPr>
        <w:ind w:firstLine="0"/>
        <w:jc w:val="left"/>
      </w:pPr>
      <w:r>
        <w:t>Seleccionamos la instalación completa.</w:t>
      </w:r>
      <w:r w:rsidR="0093067D">
        <w:rPr>
          <w:noProof/>
          <w:lang w:val="es-MX" w:eastAsia="es-MX"/>
        </w:rPr>
        <w:drawing>
          <wp:inline distT="0" distB="0" distL="0" distR="0" wp14:anchorId="3BB21224" wp14:editId="396EC6AC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D8" w:rsidRDefault="009520D8" w:rsidP="00BF0FB3">
      <w:pPr>
        <w:ind w:firstLine="0"/>
        <w:jc w:val="left"/>
      </w:pPr>
      <w:r>
        <w:t>Dejamos todo como nos aparece por defecto.</w:t>
      </w:r>
    </w:p>
    <w:p w:rsidR="009520D8" w:rsidRDefault="0093067D" w:rsidP="00BF0FB3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69C874EC" wp14:editId="4A3A63AA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D8" w:rsidRDefault="009520D8" w:rsidP="00BF0FB3">
      <w:pPr>
        <w:ind w:firstLine="0"/>
        <w:jc w:val="left"/>
      </w:pPr>
      <w:r>
        <w:t>Damos clic en siguiente y comenzaremos a realizar la instalación.</w:t>
      </w:r>
      <w:r w:rsidR="0093067D">
        <w:rPr>
          <w:noProof/>
          <w:lang w:val="es-MX" w:eastAsia="es-MX"/>
        </w:rPr>
        <w:drawing>
          <wp:inline distT="0" distB="0" distL="0" distR="0" wp14:anchorId="3D0E5A1C" wp14:editId="6AA3A67B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D8" w:rsidRDefault="009520D8" w:rsidP="00BF0FB3">
      <w:pPr>
        <w:ind w:firstLine="0"/>
        <w:jc w:val="left"/>
      </w:pPr>
      <w:r>
        <w:t xml:space="preserve">Damos en instalar con </w:t>
      </w:r>
      <w:r w:rsidR="00EA6ACA">
        <w:t>los permisos</w:t>
      </w:r>
      <w:r>
        <w:t xml:space="preserve"> de administrador.</w:t>
      </w:r>
    </w:p>
    <w:p w:rsidR="009520D8" w:rsidRDefault="009520D8" w:rsidP="00BF0FB3">
      <w:pPr>
        <w:ind w:firstLine="0"/>
        <w:jc w:val="left"/>
      </w:pPr>
    </w:p>
    <w:p w:rsidR="0093067D" w:rsidRDefault="0093067D" w:rsidP="00BF0FB3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0CB0E9FE" wp14:editId="7A0D7A47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D8" w:rsidRDefault="009520D8" w:rsidP="009520D8">
      <w:pPr>
        <w:ind w:firstLine="0"/>
        <w:jc w:val="left"/>
      </w:pPr>
      <w:r>
        <w:t>Se comienza a instalar MongoDB.</w:t>
      </w:r>
      <w:r w:rsidR="0093067D">
        <w:rPr>
          <w:noProof/>
          <w:lang w:val="es-MX" w:eastAsia="es-MX"/>
        </w:rPr>
        <w:drawing>
          <wp:inline distT="0" distB="0" distL="0" distR="0" wp14:anchorId="72190128" wp14:editId="444E560A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D8" w:rsidRDefault="009520D8" w:rsidP="009520D8">
      <w:pPr>
        <w:ind w:firstLine="0"/>
        <w:jc w:val="left"/>
      </w:pPr>
      <w:r>
        <w:t>En nuestro disco local creamos una carpeta llamada data.</w:t>
      </w:r>
    </w:p>
    <w:p w:rsidR="009520D8" w:rsidRDefault="0093067D" w:rsidP="009520D8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0C4796E0" wp14:editId="3173CFAA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D8" w:rsidRDefault="009520D8" w:rsidP="009520D8">
      <w:pPr>
        <w:ind w:firstLine="0"/>
        <w:jc w:val="left"/>
      </w:pPr>
      <w:r>
        <w:t xml:space="preserve">Dentro de la carpeta data se crea una que se llame </w:t>
      </w:r>
      <w:proofErr w:type="spellStart"/>
      <w:r>
        <w:t>db</w:t>
      </w:r>
      <w:proofErr w:type="spellEnd"/>
      <w:r>
        <w:t>.</w:t>
      </w:r>
      <w:r w:rsidR="0093067D">
        <w:rPr>
          <w:noProof/>
          <w:lang w:val="es-MX" w:eastAsia="es-MX"/>
        </w:rPr>
        <w:drawing>
          <wp:inline distT="0" distB="0" distL="0" distR="0" wp14:anchorId="42F280C1" wp14:editId="6C423757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D8" w:rsidRDefault="009520D8" w:rsidP="009520D8">
      <w:pPr>
        <w:ind w:firstLine="0"/>
        <w:jc w:val="left"/>
      </w:pPr>
      <w:r>
        <w:t xml:space="preserve">En los archivos del programa accedemos a la carpeta </w:t>
      </w:r>
      <w:proofErr w:type="spellStart"/>
      <w:r>
        <w:t>bin</w:t>
      </w:r>
      <w:proofErr w:type="spellEnd"/>
      <w:r>
        <w:t xml:space="preserve"> de MongoDB y ejecutamos mongo.exe</w:t>
      </w:r>
    </w:p>
    <w:p w:rsidR="009520D8" w:rsidRDefault="0093067D" w:rsidP="009520D8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4351EC88" wp14:editId="38EBF4D9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6D" w:rsidRDefault="009520D8" w:rsidP="009520D8">
      <w:pPr>
        <w:ind w:firstLine="0"/>
        <w:jc w:val="left"/>
      </w:pPr>
      <w:r>
        <w:t>Esto nos abrirá la consola de MongoDB.</w:t>
      </w:r>
    </w:p>
    <w:p w:rsidR="00871C6D" w:rsidRDefault="00871C6D" w:rsidP="009520D8">
      <w:pPr>
        <w:ind w:firstLine="0"/>
        <w:jc w:val="left"/>
      </w:pPr>
      <w:r>
        <w:t xml:space="preserve">La dirección que arroja se agregara a </w:t>
      </w:r>
      <w:proofErr w:type="spellStart"/>
      <w:r>
        <w:t>compass</w:t>
      </w:r>
      <w:proofErr w:type="spellEnd"/>
      <w:r>
        <w:t xml:space="preserve"> para poder conectarse.</w:t>
      </w:r>
    </w:p>
    <w:p w:rsidR="00EF3F92" w:rsidRDefault="00EF3F92" w:rsidP="009520D8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264B0C3D" wp14:editId="54E1CE85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92" w:rsidRDefault="00EF3F92" w:rsidP="009520D8">
      <w:pPr>
        <w:ind w:firstLine="0"/>
        <w:jc w:val="left"/>
      </w:pPr>
      <w:r>
        <w:t xml:space="preserve">Nos conectamos mediante la dirección en la aplicación de </w:t>
      </w:r>
      <w:proofErr w:type="spellStart"/>
      <w:r>
        <w:t>compass</w:t>
      </w:r>
      <w:proofErr w:type="spellEnd"/>
      <w:r>
        <w:t>.</w:t>
      </w:r>
    </w:p>
    <w:p w:rsidR="00EA6ACA" w:rsidRDefault="00934A42" w:rsidP="009520D8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3D239A22" wp14:editId="251415C2">
            <wp:extent cx="5118100" cy="2878714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8952" cy="28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0D8">
        <w:t xml:space="preserve">Agregamos al PATH la ruta de la carpeta </w:t>
      </w:r>
      <w:proofErr w:type="spellStart"/>
      <w:r w:rsidR="009520D8">
        <w:t>bin</w:t>
      </w:r>
      <w:proofErr w:type="spellEnd"/>
      <w:r w:rsidR="009520D8">
        <w:t xml:space="preserve"> para poder acceder a la consola de</w:t>
      </w:r>
      <w:r w:rsidR="00EA6ACA">
        <w:t xml:space="preserve"> M</w:t>
      </w:r>
      <w:r w:rsidR="009520D8">
        <w:t>ongoDB desde la terminar en cualquier ubicación de nuestro dispositivo.</w:t>
      </w:r>
    </w:p>
    <w:p w:rsidR="00EA6ACA" w:rsidRDefault="00EA6ACA" w:rsidP="009520D8">
      <w:pPr>
        <w:ind w:firstLine="0"/>
        <w:jc w:val="left"/>
      </w:pPr>
    </w:p>
    <w:p w:rsidR="00EA6ACA" w:rsidRDefault="008827DD" w:rsidP="009520D8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26CD4E1F" wp14:editId="7A765D82">
            <wp:extent cx="5362627" cy="30162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5280" cy="301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CA" w:rsidRDefault="00EA6ACA" w:rsidP="009520D8">
      <w:pPr>
        <w:ind w:firstLine="0"/>
        <w:jc w:val="left"/>
      </w:pPr>
      <w:r>
        <w:t xml:space="preserve">Una vez agregada la ruta al PATH ejecutamos el comando </w:t>
      </w:r>
      <w:proofErr w:type="spellStart"/>
      <w:r>
        <w:t>mogod</w:t>
      </w:r>
      <w:proofErr w:type="spellEnd"/>
      <w:r>
        <w:t xml:space="preserve"> para inicializar el servidor de MongoDB.</w:t>
      </w:r>
    </w:p>
    <w:p w:rsidR="00EA6ACA" w:rsidRDefault="006A7BB4" w:rsidP="009520D8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114D09D5" wp14:editId="2E781715">
            <wp:extent cx="5328759" cy="2997200"/>
            <wp:effectExtent l="0" t="0" r="571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3881" cy="30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CA" w:rsidRDefault="00EA6ACA" w:rsidP="009520D8">
      <w:pPr>
        <w:ind w:firstLine="0"/>
        <w:jc w:val="left"/>
      </w:pPr>
      <w:r>
        <w:t xml:space="preserve">Ejecutamos el comando show </w:t>
      </w:r>
      <w:proofErr w:type="spellStart"/>
      <w:r>
        <w:t>dbs</w:t>
      </w:r>
      <w:proofErr w:type="spellEnd"/>
      <w:r>
        <w:t xml:space="preserve"> para mostrar las bases de datos que tenemos creadas. En esta ocasión solo aparecerán las que se crean junto con la instalación.</w:t>
      </w:r>
    </w:p>
    <w:p w:rsidR="007D3ABF" w:rsidRDefault="00985FE1" w:rsidP="009520D8">
      <w:pPr>
        <w:ind w:firstLine="0"/>
        <w:jc w:val="left"/>
      </w:pPr>
      <w:r>
        <w:rPr>
          <w:noProof/>
          <w:lang w:val="es-MX" w:eastAsia="es-MX"/>
        </w:rPr>
        <w:drawing>
          <wp:inline distT="0" distB="0" distL="0" distR="0" wp14:anchorId="7B170D8B" wp14:editId="4C8A7C1E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1E" w:rsidRDefault="001170BF" w:rsidP="009520D8">
      <w:pPr>
        <w:ind w:firstLine="0"/>
        <w:jc w:val="left"/>
      </w:pPr>
      <w:r>
        <w:t xml:space="preserve">Para crear una base de datos ejecutamos el comando use </w:t>
      </w:r>
      <w:proofErr w:type="spellStart"/>
      <w:r>
        <w:t>nombre_de_la_base_de_datos</w:t>
      </w:r>
      <w:proofErr w:type="spellEnd"/>
      <w:r>
        <w:t>. Nota: La base de datos se crea en la memoria RAM hasta que se le insertan datos a esta. Entonces si la base de datos es almacenada junto con los datos que se le hayan insertado.</w:t>
      </w:r>
    </w:p>
    <w:p w:rsidR="00971590" w:rsidRDefault="00971590" w:rsidP="009520D8">
      <w:pPr>
        <w:ind w:firstLine="0"/>
        <w:jc w:val="left"/>
      </w:pPr>
      <w:r>
        <w:rPr>
          <w:noProof/>
          <w:lang w:val="es-MX" w:eastAsia="es-MX"/>
        </w:rPr>
        <w:lastRenderedPageBreak/>
        <w:drawing>
          <wp:inline distT="0" distB="0" distL="0" distR="0" wp14:anchorId="516DD3C3" wp14:editId="50780B39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90" w:rsidRDefault="001C27AE" w:rsidP="009520D8">
      <w:pPr>
        <w:ind w:firstLine="0"/>
        <w:jc w:val="left"/>
      </w:pPr>
      <w:r>
        <w:t>Utilizamos los comandos para insertar, borrar y eliminar la base de datos que creamos.</w:t>
      </w:r>
      <w:bookmarkStart w:id="0" w:name="_GoBack"/>
      <w:bookmarkEnd w:id="0"/>
    </w:p>
    <w:sectPr w:rsidR="00971590" w:rsidSect="00E847F2">
      <w:headerReference w:type="default" r:id="rId27"/>
      <w:footerReference w:type="default" r:id="rId2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7A4D" w:rsidRDefault="008B7A4D">
      <w:pPr>
        <w:spacing w:line="240" w:lineRule="auto"/>
      </w:pPr>
      <w:r>
        <w:separator/>
      </w:r>
    </w:p>
  </w:endnote>
  <w:endnote w:type="continuationSeparator" w:id="0">
    <w:p w:rsidR="008B7A4D" w:rsidRDefault="008B7A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3D1" w:rsidRPr="00E847F2" w:rsidRDefault="00553FAA" w:rsidP="006543D1">
    <w:pPr>
      <w:pStyle w:val="Piedepgina"/>
      <w:ind w:firstLine="0"/>
      <w:rPr>
        <w:lang w:val="en-US"/>
      </w:rPr>
    </w:pPr>
    <w:r>
      <w:rPr>
        <w:lang w:val="en-US"/>
      </w:rPr>
      <w:t>IDGS 8</w:t>
    </w:r>
    <w:r w:rsidR="00E71991">
      <w:rPr>
        <w:lang w:val="en-US"/>
      </w:rPr>
      <w:t>-3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7A4D" w:rsidRDefault="008B7A4D">
      <w:pPr>
        <w:spacing w:line="240" w:lineRule="auto"/>
      </w:pPr>
      <w:r>
        <w:separator/>
      </w:r>
    </w:p>
  </w:footnote>
  <w:footnote w:type="continuationSeparator" w:id="0">
    <w:p w:rsidR="008B7A4D" w:rsidRDefault="008B7A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7F2" w:rsidRPr="00E847F2" w:rsidRDefault="002E7216" w:rsidP="00E847F2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150"/>
    <w:rsid w:val="00087E80"/>
    <w:rsid w:val="001170BF"/>
    <w:rsid w:val="001C27AE"/>
    <w:rsid w:val="002E7216"/>
    <w:rsid w:val="003C663A"/>
    <w:rsid w:val="00404327"/>
    <w:rsid w:val="00525150"/>
    <w:rsid w:val="00553FAA"/>
    <w:rsid w:val="005746A7"/>
    <w:rsid w:val="00586199"/>
    <w:rsid w:val="00607F48"/>
    <w:rsid w:val="0065521E"/>
    <w:rsid w:val="006A7BB4"/>
    <w:rsid w:val="006C4237"/>
    <w:rsid w:val="006F2254"/>
    <w:rsid w:val="0079556A"/>
    <w:rsid w:val="00796EB1"/>
    <w:rsid w:val="007A0E7E"/>
    <w:rsid w:val="007D3ABF"/>
    <w:rsid w:val="00861D1A"/>
    <w:rsid w:val="00871C6D"/>
    <w:rsid w:val="008827DD"/>
    <w:rsid w:val="008B7A4D"/>
    <w:rsid w:val="0093067D"/>
    <w:rsid w:val="00934A42"/>
    <w:rsid w:val="009520D8"/>
    <w:rsid w:val="00971590"/>
    <w:rsid w:val="00985FE1"/>
    <w:rsid w:val="0099794C"/>
    <w:rsid w:val="00B21B76"/>
    <w:rsid w:val="00BF0FB3"/>
    <w:rsid w:val="00C503ED"/>
    <w:rsid w:val="00C729FF"/>
    <w:rsid w:val="00C75E22"/>
    <w:rsid w:val="00D85250"/>
    <w:rsid w:val="00DD21E8"/>
    <w:rsid w:val="00DE35FD"/>
    <w:rsid w:val="00E677BB"/>
    <w:rsid w:val="00E71991"/>
    <w:rsid w:val="00EA2389"/>
    <w:rsid w:val="00EA6ACA"/>
    <w:rsid w:val="00EC11A7"/>
    <w:rsid w:val="00EF18C8"/>
    <w:rsid w:val="00EF3F92"/>
    <w:rsid w:val="00FE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C4FAD"/>
  <w15:chartTrackingRefBased/>
  <w15:docId w15:val="{2BCA7B41-159E-4185-B56B-0A0D5AFBB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216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7216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7216"/>
    <w:rPr>
      <w:rFonts w:ascii="Arial" w:hAnsi="Arial"/>
      <w:sz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56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mainPortad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mainPortada.dotx</Template>
  <TotalTime>66</TotalTime>
  <Pages>10</Pages>
  <Words>268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16</cp:revision>
  <cp:lastPrinted>2022-06-10T23:56:00Z</cp:lastPrinted>
  <dcterms:created xsi:type="dcterms:W3CDTF">2022-06-09T02:02:00Z</dcterms:created>
  <dcterms:modified xsi:type="dcterms:W3CDTF">2022-06-11T03:14:00Z</dcterms:modified>
</cp:coreProperties>
</file>