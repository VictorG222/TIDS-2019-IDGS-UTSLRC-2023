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796EB1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58956BA" wp14:editId="70D0F83B">
            <wp:simplePos x="0" y="0"/>
            <wp:positionH relativeFrom="column">
              <wp:posOffset>3996690</wp:posOffset>
            </wp:positionH>
            <wp:positionV relativeFrom="paragraph">
              <wp:posOffset>156015</wp:posOffset>
            </wp:positionV>
            <wp:extent cx="1871980" cy="4876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F0F025" wp14:editId="5239A2D7">
            <wp:simplePos x="0" y="0"/>
            <wp:positionH relativeFrom="column">
              <wp:posOffset>-487924</wp:posOffset>
            </wp:positionH>
            <wp:positionV relativeFrom="paragraph">
              <wp:posOffset>-201979</wp:posOffset>
            </wp:positionV>
            <wp:extent cx="3301443" cy="926123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7"/>
                    <a:stretch/>
                  </pic:blipFill>
                  <pic:spPr bwMode="auto">
                    <a:xfrm>
                      <a:off x="0" y="0"/>
                      <a:ext cx="3301443" cy="92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6A7">
        <w:rPr>
          <w:rFonts w:cs="Arial"/>
          <w:b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4181107" wp14:editId="0A521782">
                <wp:simplePos x="0" y="0"/>
                <wp:positionH relativeFrom="column">
                  <wp:posOffset>-1689735</wp:posOffset>
                </wp:positionH>
                <wp:positionV relativeFrom="paragraph">
                  <wp:posOffset>-1071245</wp:posOffset>
                </wp:positionV>
                <wp:extent cx="8543925" cy="11106150"/>
                <wp:effectExtent l="0" t="0" r="9525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925" cy="11106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DC061" id="Rectángulo 5" o:spid="_x0000_s1026" style="position:absolute;margin-left:-133.05pt;margin-top:-84.35pt;width:672.75pt;height:874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" fillcolor="#d8d8d8 [2732]" stroked="f" strokeweight="1pt"/>
            </w:pict>
          </mc:Fallback>
        </mc:AlternateContent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EF18C8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2E7216" w:rsidRDefault="002E7216" w:rsidP="002E7216">
      <w:pPr>
        <w:ind w:firstLine="0"/>
        <w:jc w:val="center"/>
      </w:pPr>
    </w:p>
    <w:p w:rsidR="00E71991" w:rsidRDefault="007724F1" w:rsidP="007724F1">
      <w:pPr>
        <w:ind w:firstLine="0"/>
        <w:rPr>
          <w:rFonts w:cs="Arial"/>
          <w:b/>
          <w:sz w:val="28"/>
          <w:szCs w:val="28"/>
        </w:rPr>
      </w:pPr>
      <w:r w:rsidRPr="007724F1">
        <w:rPr>
          <w:rFonts w:cs="Arial"/>
          <w:b/>
          <w:sz w:val="28"/>
          <w:szCs w:val="28"/>
        </w:rPr>
        <w:t>Documento guía con comando</w:t>
      </w:r>
      <w:r w:rsidR="00796EB1"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12A0948A" wp14:editId="356F36C5">
            <wp:simplePos x="0" y="0"/>
            <wp:positionH relativeFrom="column">
              <wp:posOffset>-114935</wp:posOffset>
            </wp:positionH>
            <wp:positionV relativeFrom="paragraph">
              <wp:posOffset>77470</wp:posOffset>
            </wp:positionV>
            <wp:extent cx="7317105" cy="73171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-onlinepngtoo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4F1" w:rsidRDefault="007724F1" w:rsidP="00EF18C8">
      <w:pPr>
        <w:ind w:firstLine="0"/>
        <w:rPr>
          <w:rFonts w:cs="Arial"/>
          <w:b/>
          <w:sz w:val="28"/>
          <w:szCs w:val="28"/>
        </w:rPr>
      </w:pPr>
    </w:p>
    <w:p w:rsidR="002E7216" w:rsidRDefault="003C663A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7724F1">
        <w:rPr>
          <w:rFonts w:cs="Arial"/>
          <w:b/>
          <w:sz w:val="28"/>
          <w:szCs w:val="28"/>
        </w:rPr>
        <w:t>A</w:t>
      </w:r>
      <w:r w:rsidR="00E71991">
        <w:rPr>
          <w:rFonts w:cs="Arial"/>
          <w:b/>
          <w:sz w:val="28"/>
          <w:szCs w:val="28"/>
        </w:rPr>
        <w:t>.</w:t>
      </w:r>
      <w:r w:rsidR="007724F1">
        <w:rPr>
          <w:rFonts w:cs="Arial"/>
          <w:b/>
          <w:sz w:val="28"/>
          <w:szCs w:val="28"/>
        </w:rPr>
        <w:t xml:space="preserve"> </w:t>
      </w:r>
      <w:r w:rsidR="007724F1" w:rsidRPr="007724F1">
        <w:rPr>
          <w:rFonts w:cs="Arial"/>
          <w:b/>
          <w:sz w:val="28"/>
          <w:szCs w:val="28"/>
        </w:rPr>
        <w:t>Julia Elizabeth García Herrera</w:t>
      </w:r>
      <w:r w:rsidR="00E71991">
        <w:rPr>
          <w:rFonts w:cs="Arial"/>
          <w:b/>
          <w:sz w:val="28"/>
          <w:szCs w:val="28"/>
        </w:rPr>
        <w:t xml:space="preserve"> 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EF18C8" w:rsidRDefault="00EF18C8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E71991" w:rsidRPr="006C4237" w:rsidRDefault="00E71991" w:rsidP="00EF18C8">
      <w:pPr>
        <w:ind w:firstLine="0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6C4237" w:rsidP="002E7216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3DC25025" wp14:editId="62897FC5">
            <wp:simplePos x="0" y="0"/>
            <wp:positionH relativeFrom="column">
              <wp:posOffset>-302895</wp:posOffset>
            </wp:positionH>
            <wp:positionV relativeFrom="paragraph">
              <wp:posOffset>310515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6" w:rsidRPr="0003242B">
        <w:rPr>
          <w:rFonts w:cs="Arial"/>
          <w:sz w:val="28"/>
          <w:szCs w:val="28"/>
        </w:rPr>
        <w:t>San Luis Rio Colorado, Sonora</w:t>
      </w:r>
      <w:r w:rsidR="007724F1">
        <w:rPr>
          <w:rFonts w:cs="Arial"/>
          <w:sz w:val="28"/>
          <w:szCs w:val="28"/>
        </w:rPr>
        <w:tab/>
      </w:r>
      <w:r w:rsidR="007724F1">
        <w:rPr>
          <w:rFonts w:cs="Arial"/>
          <w:sz w:val="28"/>
          <w:szCs w:val="28"/>
        </w:rPr>
        <w:tab/>
      </w:r>
      <w:r w:rsidR="007724F1">
        <w:rPr>
          <w:rFonts w:cs="Arial"/>
          <w:sz w:val="28"/>
          <w:szCs w:val="28"/>
        </w:rPr>
        <w:tab/>
        <w:t xml:space="preserve">            Mayo</w:t>
      </w:r>
      <w:r w:rsidR="00E71991">
        <w:rPr>
          <w:rFonts w:cs="Arial"/>
          <w:sz w:val="28"/>
          <w:szCs w:val="28"/>
        </w:rPr>
        <w:t>, 2022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D20DA6" w:rsidRDefault="00D20DA6">
      <w:pPr>
        <w:spacing w:after="160" w:line="259" w:lineRule="auto"/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:rsidR="00FC450F" w:rsidRDefault="00FC450F" w:rsidP="00FC450F">
      <w:pPr>
        <w:ind w:firstLine="0"/>
        <w:sectPr w:rsidR="00FC450F" w:rsidSect="00E847F2">
          <w:headerReference w:type="default" r:id="rId10"/>
          <w:footerReference w:type="default" r:id="rId11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2A666F" w:rsidRDefault="0033067F" w:rsidP="002A666F">
      <w:pPr>
        <w:ind w:firstLine="0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63FD9DF9" wp14:editId="20C5A03C">
            <wp:extent cx="7969250" cy="44827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71620" cy="448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6F" w:rsidRDefault="002A666F" w:rsidP="00045687">
      <w:pPr>
        <w:ind w:firstLine="0"/>
      </w:pPr>
      <w:r>
        <w:t xml:space="preserve">Descargamos el instalador de MySQL y MySQL server para poder usar la línea de comandos a </w:t>
      </w:r>
      <w:r w:rsidRPr="002A666F">
        <w:rPr>
          <w:lang w:val="es-MX"/>
        </w:rPr>
        <w:t xml:space="preserve">través </w:t>
      </w:r>
      <w:r>
        <w:t xml:space="preserve">de </w:t>
      </w:r>
      <w:proofErr w:type="spellStart"/>
      <w:r>
        <w:t>cmd</w:t>
      </w:r>
      <w:proofErr w:type="spellEnd"/>
      <w:r>
        <w:t xml:space="preserve"> y poder proceder a hacer la practica necesaria.</w:t>
      </w:r>
    </w:p>
    <w:p w:rsidR="002A666F" w:rsidRDefault="0033067F" w:rsidP="00045687">
      <w:pPr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047C29BB" wp14:editId="3A8CB401">
            <wp:extent cx="7778750" cy="4375622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81785" cy="43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6F" w:rsidRDefault="002A666F" w:rsidP="00045687">
      <w:pPr>
        <w:ind w:firstLine="0"/>
      </w:pPr>
      <w:r>
        <w:t xml:space="preserve">Damos </w:t>
      </w:r>
      <w:proofErr w:type="spellStart"/>
      <w:r>
        <w:t>click</w:t>
      </w:r>
      <w:proofErr w:type="spellEnd"/>
      <w:r>
        <w:t xml:space="preserve"> en ejecutar una vez hayamos seleccionado los necesario para proseguir como muestra la imagen.</w:t>
      </w:r>
    </w:p>
    <w:p w:rsidR="00C73B56" w:rsidRDefault="00C73B56" w:rsidP="00C73B56">
      <w:pPr>
        <w:ind w:firstLine="0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1203D5DD" wp14:editId="2A4B31E4">
            <wp:extent cx="7867650" cy="442562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69428" cy="442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56" w:rsidRDefault="00C73B56" w:rsidP="00C73B56">
      <w:pPr>
        <w:ind w:firstLine="0"/>
      </w:pPr>
      <w:r>
        <w:t>Creamos la base de datos con los registros.</w:t>
      </w:r>
    </w:p>
    <w:p w:rsidR="002A666F" w:rsidRDefault="004B503D" w:rsidP="00045687">
      <w:pPr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45D5BC08" wp14:editId="26EF6DA8">
            <wp:extent cx="7435850" cy="4182737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38423" cy="41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56" w:rsidRDefault="00C73B56" w:rsidP="00045687">
      <w:pPr>
        <w:ind w:firstLine="0"/>
      </w:pPr>
      <w:r>
        <w:t xml:space="preserve">Ejecutamos los comandos para entrar a la consola de </w:t>
      </w:r>
      <w:proofErr w:type="spellStart"/>
      <w:r>
        <w:t>mysql</w:t>
      </w:r>
      <w:proofErr w:type="spellEnd"/>
      <w:r>
        <w:t xml:space="preserve"> a </w:t>
      </w:r>
      <w:r w:rsidRPr="00C73B56">
        <w:rPr>
          <w:lang w:val="es-MX"/>
        </w:rPr>
        <w:t xml:space="preserve">través </w:t>
      </w:r>
      <w:r>
        <w:t xml:space="preserve">de </w:t>
      </w:r>
      <w:proofErr w:type="spellStart"/>
      <w:r>
        <w:t>cmd</w:t>
      </w:r>
      <w:proofErr w:type="spellEnd"/>
      <w:r>
        <w:t xml:space="preserve"> y poder ver los registros de nuestras tablas creadas en el paso anterior.</w:t>
      </w:r>
    </w:p>
    <w:p w:rsidR="00C73B56" w:rsidRDefault="004B503D" w:rsidP="00045687">
      <w:pPr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29DD381E" wp14:editId="00CA7E3A">
            <wp:extent cx="7848600" cy="4414913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50268" cy="44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56" w:rsidRPr="00DB2F86" w:rsidRDefault="00C73B56" w:rsidP="00045687">
      <w:pPr>
        <w:ind w:firstLine="0"/>
        <w:rPr>
          <w:u w:val="single"/>
        </w:rPr>
      </w:pPr>
      <w:r>
        <w:t xml:space="preserve">Como podemos observar </w:t>
      </w:r>
      <w:r w:rsidR="00DB2F86">
        <w:t>en esta captura mostramos los datos registrado en la tabla de entradas.</w:t>
      </w:r>
    </w:p>
    <w:p w:rsidR="00DB2F86" w:rsidRDefault="00DB2F86" w:rsidP="00045687">
      <w:pPr>
        <w:ind w:firstLine="0"/>
      </w:pPr>
    </w:p>
    <w:p w:rsidR="00DB2F86" w:rsidRDefault="00DB2F86" w:rsidP="00045687">
      <w:pPr>
        <w:ind w:firstLine="0"/>
      </w:pPr>
    </w:p>
    <w:p w:rsidR="00AC0B71" w:rsidRDefault="004B503D" w:rsidP="00DB2F86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3065A0C5" wp14:editId="797B9A9E">
            <wp:extent cx="7653736" cy="430530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3967" cy="43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F86">
        <w:br/>
        <w:t>Ahora para nuestro sigui</w:t>
      </w:r>
      <w:r w:rsidR="00B40E79">
        <w:t>ente paso nos saldremos de la consola y ejecutaremo</w:t>
      </w:r>
      <w:r w:rsidR="00AC0B71">
        <w:t xml:space="preserve">s el comando para realizar la copia de </w:t>
      </w:r>
      <w:r w:rsidR="00AC0B71">
        <w:lastRenderedPageBreak/>
        <w:t>seguridad de nuestra base de datos.</w:t>
      </w:r>
      <w:r>
        <w:rPr>
          <w:noProof/>
          <w:lang w:val="es-MX" w:eastAsia="es-MX"/>
        </w:rPr>
        <w:drawing>
          <wp:inline distT="0" distB="0" distL="0" distR="0" wp14:anchorId="5BFB2A5B" wp14:editId="7662E151">
            <wp:extent cx="7992397" cy="4495800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93246" cy="449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71" w:rsidRDefault="00AC0B71" w:rsidP="00DB2F86">
      <w:pPr>
        <w:ind w:firstLine="0"/>
        <w:jc w:val="left"/>
      </w:pPr>
      <w:r>
        <w:t>Como podemos observar en la carpeta que creamos se nos ha guardado nuestro archivo de la copia de seguridad.</w:t>
      </w:r>
    </w:p>
    <w:p w:rsidR="00AC0B71" w:rsidRDefault="004B503D" w:rsidP="00DB2F86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0B513EAE" wp14:editId="6FF4348C">
            <wp:extent cx="7404100" cy="4164877"/>
            <wp:effectExtent l="0" t="0" r="635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5899" cy="416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71" w:rsidRDefault="00AC0B71" w:rsidP="00DB2F86">
      <w:pPr>
        <w:ind w:firstLine="0"/>
        <w:jc w:val="left"/>
      </w:pPr>
      <w:r>
        <w:t>Después regresamos a MySQL para borrar la base de datos de la cual acabamos de hacer nuestra copia.</w:t>
      </w:r>
    </w:p>
    <w:p w:rsidR="00A75E48" w:rsidRDefault="00A75E48" w:rsidP="00A75E48">
      <w:pPr>
        <w:ind w:firstLine="0"/>
        <w:jc w:val="left"/>
      </w:pPr>
      <w:r>
        <w:t xml:space="preserve">Insertamos los comandos para borrar la base de datos en la consola de MySQL. </w:t>
      </w:r>
    </w:p>
    <w:p w:rsidR="00A75E48" w:rsidRDefault="00A75E48" w:rsidP="00A75E48">
      <w:pPr>
        <w:ind w:firstLine="0"/>
        <w:jc w:val="left"/>
      </w:pPr>
      <w:r>
        <w:t>Si queremos mostrar las bases de datos que tenemos en nuestro MySQL server observaremos que ya no nos trae registros de la base de datos que borramos.</w:t>
      </w:r>
    </w:p>
    <w:p w:rsidR="00A75E48" w:rsidRDefault="00A75E48" w:rsidP="00A75E48">
      <w:pPr>
        <w:ind w:firstLine="0"/>
        <w:jc w:val="left"/>
      </w:pPr>
    </w:p>
    <w:p w:rsidR="00A75E48" w:rsidRDefault="00A75E48" w:rsidP="00DB2F86">
      <w:pPr>
        <w:ind w:firstLine="0"/>
        <w:jc w:val="left"/>
      </w:pPr>
    </w:p>
    <w:p w:rsidR="00A64327" w:rsidRDefault="004B503D" w:rsidP="00DB2F86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58279458" wp14:editId="37864908">
            <wp:extent cx="7811778" cy="43942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12004" cy="43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48" w:rsidRDefault="00A75E48" w:rsidP="00DB2F86">
      <w:pPr>
        <w:ind w:firstLine="0"/>
        <w:jc w:val="left"/>
      </w:pPr>
      <w:r>
        <w:t xml:space="preserve">Después antes de restaurar nuestra copia hecha tendremos que crear una base de datos con el nombre que </w:t>
      </w:r>
      <w:proofErr w:type="spellStart"/>
      <w:r>
        <w:t>querramos</w:t>
      </w:r>
      <w:proofErr w:type="spellEnd"/>
      <w:r>
        <w:t xml:space="preserve"> para poder hacer la carga de la copia de seguridad dentro de esta.</w:t>
      </w:r>
    </w:p>
    <w:p w:rsidR="00B50A22" w:rsidRDefault="004B503D" w:rsidP="00DB2F86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69FA71A9" wp14:editId="5CB8E0D6">
            <wp:extent cx="7856932" cy="4419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57557" cy="4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81" w:rsidRDefault="001C2381" w:rsidP="00DB2F86">
      <w:pPr>
        <w:ind w:firstLine="0"/>
        <w:jc w:val="left"/>
      </w:pPr>
      <w:r>
        <w:t>Ejecutamos en comando para restaurar la base de datos.</w:t>
      </w:r>
    </w:p>
    <w:p w:rsidR="007D3ABF" w:rsidRDefault="004B503D" w:rsidP="00DB2F86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1729F369" wp14:editId="70B44F52">
            <wp:extent cx="7969819" cy="4483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71075" cy="448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81" w:rsidRDefault="001C2381" w:rsidP="00DB2F86">
      <w:pPr>
        <w:ind w:firstLine="0"/>
        <w:jc w:val="left"/>
      </w:pPr>
      <w:r>
        <w:t>Entramos a la consola de MySQL y podremos observar como todos nuestros datos han sido restaurados</w:t>
      </w:r>
      <w:bookmarkStart w:id="0" w:name="_GoBack"/>
      <w:bookmarkEnd w:id="0"/>
      <w:r>
        <w:t xml:space="preserve"> en nuestra nueva base de datos creada a través de la carga del archivo de copia de seguridad.</w:t>
      </w:r>
    </w:p>
    <w:sectPr w:rsidR="001C2381" w:rsidSect="00FC450F">
      <w:pgSz w:w="15840" w:h="12240" w:orient="landscape"/>
      <w:pgMar w:top="1701" w:right="1417" w:bottom="170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5EB3" w:rsidRDefault="008F5EB3">
      <w:pPr>
        <w:spacing w:line="240" w:lineRule="auto"/>
      </w:pPr>
      <w:r>
        <w:separator/>
      </w:r>
    </w:p>
  </w:endnote>
  <w:endnote w:type="continuationSeparator" w:id="0">
    <w:p w:rsidR="008F5EB3" w:rsidRDefault="008F5E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1316F6" w:rsidP="006543D1">
    <w:pPr>
      <w:pStyle w:val="Piedepgina"/>
      <w:ind w:firstLine="0"/>
      <w:rPr>
        <w:lang w:val="en-US"/>
      </w:rPr>
    </w:pPr>
    <w:r>
      <w:rPr>
        <w:lang w:val="en-US"/>
      </w:rPr>
      <w:t>IDGS 8</w:t>
    </w:r>
    <w:r w:rsidR="00E71991">
      <w:rPr>
        <w:lang w:val="en-US"/>
      </w:rPr>
      <w:t>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5EB3" w:rsidRDefault="008F5EB3">
      <w:pPr>
        <w:spacing w:line="240" w:lineRule="auto"/>
      </w:pPr>
      <w:r>
        <w:separator/>
      </w:r>
    </w:p>
  </w:footnote>
  <w:footnote w:type="continuationSeparator" w:id="0">
    <w:p w:rsidR="008F5EB3" w:rsidRDefault="008F5E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F1"/>
    <w:rsid w:val="00045687"/>
    <w:rsid w:val="001316F6"/>
    <w:rsid w:val="001C2381"/>
    <w:rsid w:val="002A666F"/>
    <w:rsid w:val="002E7216"/>
    <w:rsid w:val="0033067F"/>
    <w:rsid w:val="003C663A"/>
    <w:rsid w:val="00404327"/>
    <w:rsid w:val="004B503D"/>
    <w:rsid w:val="005746A7"/>
    <w:rsid w:val="00586199"/>
    <w:rsid w:val="00607F48"/>
    <w:rsid w:val="006C4237"/>
    <w:rsid w:val="007724F1"/>
    <w:rsid w:val="0079556A"/>
    <w:rsid w:val="00796EB1"/>
    <w:rsid w:val="007A0E7E"/>
    <w:rsid w:val="007D3ABF"/>
    <w:rsid w:val="008F5EB3"/>
    <w:rsid w:val="0099794C"/>
    <w:rsid w:val="00A64327"/>
    <w:rsid w:val="00A75E48"/>
    <w:rsid w:val="00AC0B71"/>
    <w:rsid w:val="00B40E79"/>
    <w:rsid w:val="00B50A22"/>
    <w:rsid w:val="00C503ED"/>
    <w:rsid w:val="00C73B56"/>
    <w:rsid w:val="00D20DA6"/>
    <w:rsid w:val="00D85250"/>
    <w:rsid w:val="00DB2F86"/>
    <w:rsid w:val="00DD21E8"/>
    <w:rsid w:val="00DE35FD"/>
    <w:rsid w:val="00E677BB"/>
    <w:rsid w:val="00E71991"/>
    <w:rsid w:val="00EA2389"/>
    <w:rsid w:val="00EC11A7"/>
    <w:rsid w:val="00EF18C8"/>
    <w:rsid w:val="00F659DB"/>
    <w:rsid w:val="00FC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51916"/>
  <w15:chartTrackingRefBased/>
  <w15:docId w15:val="{D3C6A0B5-3C16-45A1-B612-3F941256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6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mainPortada.dotx</Template>
  <TotalTime>27</TotalTime>
  <Pages>12</Pages>
  <Words>285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13</cp:revision>
  <dcterms:created xsi:type="dcterms:W3CDTF">2022-05-14T03:36:00Z</dcterms:created>
  <dcterms:modified xsi:type="dcterms:W3CDTF">2022-05-14T04:03:00Z</dcterms:modified>
</cp:coreProperties>
</file>