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796EB1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358956BA" wp14:editId="70D0F83B">
            <wp:simplePos x="0" y="0"/>
            <wp:positionH relativeFrom="column">
              <wp:posOffset>3996690</wp:posOffset>
            </wp:positionH>
            <wp:positionV relativeFrom="paragraph">
              <wp:posOffset>156015</wp:posOffset>
            </wp:positionV>
            <wp:extent cx="1871980" cy="4876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F0F025" wp14:editId="5239A2D7">
            <wp:simplePos x="0" y="0"/>
            <wp:positionH relativeFrom="column">
              <wp:posOffset>-487924</wp:posOffset>
            </wp:positionH>
            <wp:positionV relativeFrom="paragraph">
              <wp:posOffset>-201979</wp:posOffset>
            </wp:positionV>
            <wp:extent cx="3301443" cy="92612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67"/>
                    <a:stretch/>
                  </pic:blipFill>
                  <pic:spPr bwMode="auto">
                    <a:xfrm>
                      <a:off x="0" y="0"/>
                      <a:ext cx="3301443" cy="92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6A7">
        <w:rPr>
          <w:rFonts w:cs="Arial"/>
          <w:b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4181107" wp14:editId="0A521782">
                <wp:simplePos x="0" y="0"/>
                <wp:positionH relativeFrom="column">
                  <wp:posOffset>-1689735</wp:posOffset>
                </wp:positionH>
                <wp:positionV relativeFrom="paragraph">
                  <wp:posOffset>-1071245</wp:posOffset>
                </wp:positionV>
                <wp:extent cx="8543925" cy="11106150"/>
                <wp:effectExtent l="0" t="0" r="9525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3925" cy="11106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DC061" id="Rectángulo 5" o:spid="_x0000_s1026" style="position:absolute;margin-left:-133.05pt;margin-top:-84.35pt;width:672.75pt;height:874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" fillcolor="#d8d8d8 [2732]" stroked="f" strokeweight="1pt"/>
            </w:pict>
          </mc:Fallback>
        </mc:AlternateContent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EF18C8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F52356" w:rsidRDefault="00F52356" w:rsidP="007724F1">
      <w:pPr>
        <w:ind w:firstLine="0"/>
        <w:rPr>
          <w:b/>
        </w:rPr>
      </w:pPr>
    </w:p>
    <w:p w:rsidR="00E71991" w:rsidRDefault="00726C0D" w:rsidP="007724F1">
      <w:pPr>
        <w:ind w:firstLine="0"/>
        <w:rPr>
          <w:rFonts w:cs="Arial"/>
          <w:b/>
          <w:sz w:val="28"/>
          <w:szCs w:val="28"/>
        </w:rPr>
      </w:pPr>
      <w:r>
        <w:rPr>
          <w:b/>
        </w:rPr>
        <w:t>Practica</w:t>
      </w:r>
    </w:p>
    <w:p w:rsidR="007724F1" w:rsidRDefault="000A4B95" w:rsidP="00EF18C8">
      <w:pPr>
        <w:ind w:firstLine="0"/>
        <w:rPr>
          <w:rFonts w:cs="Arial"/>
          <w:b/>
          <w:sz w:val="28"/>
          <w:szCs w:val="28"/>
        </w:rPr>
      </w:pPr>
      <w:r w:rsidRPr="00F52356">
        <w:rPr>
          <w:b/>
          <w:noProof/>
          <w:lang w:val="es-MX" w:eastAsia="es-MX"/>
        </w:rPr>
        <w:drawing>
          <wp:anchor distT="0" distB="0" distL="114300" distR="114300" simplePos="0" relativeHeight="251666432" behindDoc="1" locked="0" layoutInCell="1" allowOverlap="1" wp14:anchorId="4F5041E5" wp14:editId="54FCD8BD">
            <wp:simplePos x="0" y="0"/>
            <wp:positionH relativeFrom="column">
              <wp:posOffset>-116840</wp:posOffset>
            </wp:positionH>
            <wp:positionV relativeFrom="paragraph">
              <wp:posOffset>149918</wp:posOffset>
            </wp:positionV>
            <wp:extent cx="7317105" cy="731710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-onlinepngtoo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10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3C663A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7724F1">
        <w:rPr>
          <w:rFonts w:cs="Arial"/>
          <w:b/>
          <w:sz w:val="28"/>
          <w:szCs w:val="28"/>
        </w:rPr>
        <w:t>A</w:t>
      </w:r>
      <w:r w:rsidR="00E71991">
        <w:rPr>
          <w:rFonts w:cs="Arial"/>
          <w:b/>
          <w:sz w:val="28"/>
          <w:szCs w:val="28"/>
        </w:rPr>
        <w:t>.</w:t>
      </w:r>
      <w:r w:rsidR="007724F1">
        <w:rPr>
          <w:rFonts w:cs="Arial"/>
          <w:b/>
          <w:sz w:val="28"/>
          <w:szCs w:val="28"/>
        </w:rPr>
        <w:t xml:space="preserve"> </w:t>
      </w:r>
      <w:r w:rsidR="007724F1" w:rsidRPr="007724F1">
        <w:rPr>
          <w:rFonts w:cs="Arial"/>
          <w:b/>
          <w:sz w:val="28"/>
          <w:szCs w:val="28"/>
        </w:rPr>
        <w:t>Julia Elizabeth García Herrera</w:t>
      </w:r>
      <w:r w:rsidR="00E71991">
        <w:rPr>
          <w:rFonts w:cs="Arial"/>
          <w:b/>
          <w:sz w:val="28"/>
          <w:szCs w:val="28"/>
        </w:rPr>
        <w:t xml:space="preserve"> 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EF18C8" w:rsidRDefault="00EF18C8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EF18C8">
      <w:pPr>
        <w:ind w:firstLine="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E71991" w:rsidRPr="006C4237" w:rsidRDefault="00E71991" w:rsidP="00EF18C8">
      <w:pPr>
        <w:ind w:firstLine="0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6C4237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3DC25025" wp14:editId="62897FC5">
            <wp:simplePos x="0" y="0"/>
            <wp:positionH relativeFrom="column">
              <wp:posOffset>-302895</wp:posOffset>
            </wp:positionH>
            <wp:positionV relativeFrom="paragraph">
              <wp:posOffset>310515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</w:r>
      <w:r w:rsidR="007724F1">
        <w:rPr>
          <w:rFonts w:cs="Arial"/>
          <w:sz w:val="28"/>
          <w:szCs w:val="28"/>
        </w:rPr>
        <w:tab/>
        <w:t xml:space="preserve">            Mayo</w:t>
      </w:r>
      <w:r w:rsidR="00E71991">
        <w:rPr>
          <w:rFonts w:cs="Arial"/>
          <w:sz w:val="28"/>
          <w:szCs w:val="28"/>
        </w:rPr>
        <w:t>, 2022</w:t>
      </w: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D20DA6" w:rsidRDefault="00D20DA6">
      <w:pPr>
        <w:spacing w:after="160" w:line="259" w:lineRule="auto"/>
        <w:ind w:firstLine="0"/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:rsidR="00FC450F" w:rsidRDefault="00FC450F" w:rsidP="00FC450F">
      <w:pPr>
        <w:ind w:firstLine="0"/>
        <w:sectPr w:rsidR="00FC450F" w:rsidSect="00E847F2">
          <w:headerReference w:type="default" r:id="rId11"/>
          <w:footerReference w:type="defaul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A4B44" w:rsidRDefault="00FE4F18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1DAF2E9" wp14:editId="00CCBA6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44" w:rsidRDefault="008A4B44" w:rsidP="00FE4F18">
      <w:pPr>
        <w:ind w:firstLine="0"/>
        <w:jc w:val="left"/>
        <w:rPr>
          <w:lang w:val="es-MX"/>
        </w:rPr>
      </w:pPr>
      <w:r>
        <w:rPr>
          <w:lang w:val="es-MX"/>
        </w:rPr>
        <w:t>Entramos a MySQL y creamos nuestra base de datos.</w:t>
      </w:r>
      <w:r w:rsidR="00FE4F18">
        <w:rPr>
          <w:noProof/>
          <w:lang w:val="es-MX" w:eastAsia="es-MX"/>
        </w:rPr>
        <w:drawing>
          <wp:inline distT="0" distB="0" distL="0" distR="0" wp14:anchorId="2CAC7F4B" wp14:editId="0DFD8F1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t>Creamos las tablas requeridas.</w:t>
      </w:r>
    </w:p>
    <w:p w:rsidR="008A4B44" w:rsidRDefault="008A4B44" w:rsidP="00FE4F18">
      <w:pPr>
        <w:ind w:firstLine="0"/>
        <w:jc w:val="left"/>
        <w:rPr>
          <w:lang w:val="es-MX"/>
        </w:rPr>
      </w:pPr>
    </w:p>
    <w:p w:rsidR="008A4B44" w:rsidRDefault="0024454C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9B9EC19" wp14:editId="7F46E99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44" w:rsidRPr="008A4B44" w:rsidRDefault="008A4B44" w:rsidP="00FE4F18">
      <w:pPr>
        <w:ind w:firstLine="0"/>
        <w:jc w:val="left"/>
        <w:rPr>
          <w:lang w:val="es-MX"/>
        </w:rPr>
      </w:pPr>
      <w:r>
        <w:rPr>
          <w:lang w:val="es-MX"/>
        </w:rPr>
        <w:t>Insertamos los registros de la tabla alumnos.</w:t>
      </w:r>
    </w:p>
    <w:p w:rsidR="00E87ABC" w:rsidRDefault="0024454C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3B81FA2" wp14:editId="1760583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44" w:rsidRPr="008A4B44" w:rsidRDefault="008A4B44" w:rsidP="008A4B44">
      <w:pPr>
        <w:ind w:firstLine="0"/>
        <w:jc w:val="left"/>
        <w:rPr>
          <w:lang w:val="es-MX"/>
        </w:rPr>
      </w:pPr>
      <w:r>
        <w:rPr>
          <w:lang w:val="es-MX"/>
        </w:rPr>
        <w:t>Insertamos l</w:t>
      </w:r>
      <w:r>
        <w:rPr>
          <w:lang w:val="es-MX"/>
        </w:rPr>
        <w:t>os registros de la tabla calificaciones.</w:t>
      </w:r>
    </w:p>
    <w:p w:rsidR="008A4B44" w:rsidRDefault="008A4B44" w:rsidP="00FE4F18">
      <w:pPr>
        <w:ind w:firstLine="0"/>
        <w:jc w:val="left"/>
        <w:rPr>
          <w:b/>
          <w:lang w:val="es-MX"/>
        </w:rPr>
      </w:pPr>
    </w:p>
    <w:p w:rsidR="008A4B44" w:rsidRDefault="008E549D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E049827" wp14:editId="4B92226A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44" w:rsidRDefault="00283935" w:rsidP="00FE4F18">
      <w:pPr>
        <w:ind w:firstLine="0"/>
        <w:jc w:val="left"/>
        <w:rPr>
          <w:lang w:val="es-MX"/>
        </w:rPr>
      </w:pPr>
      <w:r>
        <w:rPr>
          <w:lang w:val="es-MX"/>
        </w:rPr>
        <w:t>Creamos el usuario con el que realizaremos nuestra copia de la base de datos.</w:t>
      </w:r>
    </w:p>
    <w:p w:rsidR="00283935" w:rsidRDefault="00283935" w:rsidP="00FE4F18">
      <w:pPr>
        <w:ind w:firstLine="0"/>
        <w:jc w:val="left"/>
        <w:rPr>
          <w:lang w:val="es-MX"/>
        </w:rPr>
      </w:pPr>
      <w:r>
        <w:rPr>
          <w:lang w:val="es-MX"/>
        </w:rPr>
        <w:t>Le concedemos los permisos necesarios para realizar la copia y el respaldo.</w:t>
      </w:r>
      <w:r w:rsidR="008E549D">
        <w:rPr>
          <w:noProof/>
          <w:lang w:val="es-MX" w:eastAsia="es-MX"/>
        </w:rPr>
        <w:drawing>
          <wp:inline distT="0" distB="0" distL="0" distR="0" wp14:anchorId="6EF24546" wp14:editId="58684C71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35" w:rsidRDefault="00283935" w:rsidP="00FE4F18">
      <w:pPr>
        <w:ind w:firstLine="0"/>
        <w:jc w:val="left"/>
        <w:rPr>
          <w:lang w:val="es-MX"/>
        </w:rPr>
      </w:pPr>
      <w:r>
        <w:rPr>
          <w:lang w:val="es-MX"/>
        </w:rPr>
        <w:t xml:space="preserve">Ejecutamos los comandos para realizar la copia y la carga en la segunda base de datos que creamos </w:t>
      </w:r>
      <w:proofErr w:type="spellStart"/>
      <w:r>
        <w:rPr>
          <w:lang w:val="es-MX"/>
        </w:rPr>
        <w:t>vacia</w:t>
      </w:r>
      <w:proofErr w:type="spellEnd"/>
      <w:r>
        <w:rPr>
          <w:lang w:val="es-MX"/>
        </w:rPr>
        <w:t>.</w:t>
      </w:r>
    </w:p>
    <w:p w:rsidR="00283935" w:rsidRDefault="00CA684D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660DEF5" wp14:editId="09FAD507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F9" w:rsidRDefault="00283935" w:rsidP="00FE4F18">
      <w:pPr>
        <w:ind w:firstLine="0"/>
        <w:jc w:val="left"/>
        <w:rPr>
          <w:lang w:val="es-MX"/>
        </w:rPr>
      </w:pPr>
      <w:r>
        <w:rPr>
          <w:lang w:val="es-MX"/>
        </w:rPr>
        <w:t>Entramos a MySQL y mostramos las tablas de la base de datos en donde se hizo el respaldo</w:t>
      </w:r>
      <w:r w:rsidR="00906DCA">
        <w:rPr>
          <w:lang w:val="es-MX"/>
        </w:rPr>
        <w:t>.</w:t>
      </w:r>
      <w:r w:rsidR="00CA684D">
        <w:rPr>
          <w:noProof/>
          <w:lang w:val="es-MX" w:eastAsia="es-MX"/>
        </w:rPr>
        <w:drawing>
          <wp:inline distT="0" distB="0" distL="0" distR="0" wp14:anchorId="420509DA" wp14:editId="2A34CFB2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35" w:rsidRDefault="00CA684D" w:rsidP="00FE4F18">
      <w:pPr>
        <w:ind w:firstLine="0"/>
        <w:jc w:val="left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C0E82AE" wp14:editId="5742204A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35" w:rsidRDefault="00283935" w:rsidP="00FE4F18">
      <w:pPr>
        <w:ind w:firstLine="0"/>
        <w:jc w:val="left"/>
        <w:rPr>
          <w:lang w:val="es-MX"/>
        </w:rPr>
      </w:pPr>
      <w:r>
        <w:rPr>
          <w:lang w:val="es-MX"/>
        </w:rPr>
        <w:t>Mostramos los registros de la tabla alumnos.</w:t>
      </w:r>
    </w:p>
    <w:p w:rsidR="00CA684D" w:rsidRDefault="00CA684D" w:rsidP="00FE4F18">
      <w:pPr>
        <w:ind w:firstLine="0"/>
        <w:jc w:val="left"/>
        <w:rPr>
          <w:b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49533B" wp14:editId="096BD491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35" w:rsidRDefault="00283935" w:rsidP="00283935">
      <w:pPr>
        <w:ind w:firstLine="0"/>
        <w:jc w:val="left"/>
        <w:rPr>
          <w:lang w:val="es-MX"/>
        </w:rPr>
      </w:pPr>
      <w:r>
        <w:rPr>
          <w:lang w:val="es-MX"/>
        </w:rPr>
        <w:t>Mostramos l</w:t>
      </w:r>
      <w:r>
        <w:rPr>
          <w:lang w:val="es-MX"/>
        </w:rPr>
        <w:t xml:space="preserve">os registros de la tabla </w:t>
      </w:r>
      <w:r w:rsidRPr="00283935">
        <w:rPr>
          <w:lang w:val="es-MX"/>
        </w:rPr>
        <w:t>calificaciones</w:t>
      </w:r>
      <w:r>
        <w:rPr>
          <w:lang w:val="es-MX"/>
        </w:rPr>
        <w:t>.</w:t>
      </w:r>
    </w:p>
    <w:p w:rsidR="00283935" w:rsidRDefault="00283935" w:rsidP="00FE4F18">
      <w:pPr>
        <w:ind w:firstLine="0"/>
        <w:jc w:val="left"/>
        <w:rPr>
          <w:b/>
          <w:lang w:val="es-MX"/>
        </w:rPr>
      </w:pPr>
    </w:p>
    <w:p w:rsidR="0024454C" w:rsidRDefault="00CA684D" w:rsidP="00CA684D">
      <w:pPr>
        <w:spacing w:after="160" w:line="259" w:lineRule="auto"/>
        <w:ind w:firstLine="0"/>
        <w:jc w:val="left"/>
        <w:rPr>
          <w:b/>
          <w:lang w:val="es-MX"/>
        </w:rPr>
      </w:pPr>
      <w:r>
        <w:rPr>
          <w:b/>
          <w:lang w:val="es-MX"/>
        </w:rPr>
        <w:br w:type="page"/>
      </w:r>
      <w:bookmarkStart w:id="0" w:name="_GoBack"/>
      <w:bookmarkEnd w:id="0"/>
    </w:p>
    <w:p w:rsidR="00CA684D" w:rsidRDefault="00CA684D" w:rsidP="00CA684D">
      <w:pPr>
        <w:pStyle w:val="Prrafodelista"/>
        <w:numPr>
          <w:ilvl w:val="0"/>
          <w:numId w:val="1"/>
        </w:numPr>
        <w:jc w:val="left"/>
        <w:rPr>
          <w:b/>
          <w:lang w:val="es-MX"/>
        </w:rPr>
      </w:pPr>
      <w:r w:rsidRPr="00FE4F18">
        <w:rPr>
          <w:b/>
          <w:lang w:val="es-MX"/>
        </w:rPr>
        <w:lastRenderedPageBreak/>
        <w:t xml:space="preserve">Crear base de datos llamada </w:t>
      </w:r>
      <w:proofErr w:type="spellStart"/>
      <w:r w:rsidRPr="00FE4F18">
        <w:rPr>
          <w:b/>
          <w:lang w:val="es-MX"/>
        </w:rPr>
        <w:t>universidad_ut</w:t>
      </w:r>
      <w:proofErr w:type="spellEnd"/>
      <w:r w:rsidRPr="00FE4F18">
        <w:rPr>
          <w:b/>
          <w:lang w:val="es-MX"/>
        </w:rPr>
        <w:t xml:space="preserve"> con 2 tablas (alumnos, calificaciones) min 20 registros por tabla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cd C:\Program F</w:t>
      </w: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iles\MySQL\MySQL Server 8.0\bin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mysql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 xml:space="preserve"> -u 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root</w:t>
      </w:r>
      <w:proofErr w:type="spellEnd"/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 xml:space="preserve">CREATE DATABASE 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CREATE DATABASE universidad_2022_2;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 xml:space="preserve">USE 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CREATE TABLE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 xml:space="preserve">  </w:t>
      </w: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idalumno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INT(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10) NOT NULL AUTO_INCREMENT,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`name`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VARCHAR(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50) NOT NULL,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VARCHAR(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100) NOT NULL,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VARCHAR(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12) NOT NULL,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PRIMARY KEY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idalumno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`));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CREATE TABLE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 xml:space="preserve">  </w:t>
      </w: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`id`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INT(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10) NOT NULL AUTO_INCREMENT,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`valor`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VARCHAR(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5) NOT NULL,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alumno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` 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INT(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5) NOT NULL,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 xml:space="preserve">  PRIMARY KEY (`id`));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('Q', '1@gmail.com', '1');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INSERT INTO `universidad_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ut</w:t>
      </w:r>
      <w:proofErr w:type="spellEnd"/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`.`</w:t>
      </w:r>
      <w:proofErr w:type="spellStart"/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 (`name`,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n-US"/>
        </w:rPr>
        <w:t>`) VALUES ('W', '2@gmail.com', '2');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('E', '3@gmail.com', '3');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('R', '4@gmail.com', '4');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('T', '5@gmail.com', '5');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('Y', '6@gmail.com', '6');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('U', '7@gmail.com', '7');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('I', '8@gmail.com', '8');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('O', '9@gmail.com', '9');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('P', '10@gmail.com', '10');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('A', '11@gmail.com', '11');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lastRenderedPageBreak/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('S', '12@gmail.com', '12');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('D', '13@gmail.com', '13');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('F', '14@gmail.com', '14');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('G', '15@gmail.com', '15');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('H', '16@gmail.com', '16');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('I', '17@gmail.com', '17');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('J', '18@gmail.com', '18');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('K', '19@gmail.com', '19');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alumnos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name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correo_electronico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`,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contrasenia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`) VALUES ('L', '20@gmail.com', '20');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2);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3);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4);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5);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6);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7);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8);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9);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10);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11);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12);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13);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14);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15);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16);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17);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18);</w:t>
      </w:r>
    </w:p>
    <w:p w:rsidR="00CA684D" w:rsidRP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19);</w:t>
      </w:r>
    </w:p>
    <w:p w:rsidR="00D91E01" w:rsidRDefault="00CA684D" w:rsidP="00CA684D">
      <w:pPr>
        <w:ind w:left="360"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INSERT INTO `</w:t>
      </w:r>
      <w:proofErr w:type="spell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universidad_ut</w:t>
      </w:r>
      <w:proofErr w:type="gramStart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`.`</w:t>
      </w:r>
      <w:proofErr w:type="gram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calificaciones</w:t>
      </w:r>
      <w:proofErr w:type="spellEnd"/>
      <w:r w:rsidRPr="00D91E01">
        <w:rPr>
          <w:rFonts w:ascii="Courier New" w:hAnsi="Courier New" w:cs="Courier New"/>
          <w:sz w:val="16"/>
          <w:szCs w:val="18"/>
          <w:highlight w:val="yellow"/>
          <w:lang w:val="es-MX"/>
        </w:rPr>
        <w:t>` (`valor`, `alumno`) VALUES ('AU', 20);</w:t>
      </w:r>
    </w:p>
    <w:p w:rsidR="00CA684D" w:rsidRPr="00D91E01" w:rsidRDefault="00D91E01" w:rsidP="00D91E01">
      <w:pPr>
        <w:spacing w:after="160" w:line="259" w:lineRule="auto"/>
        <w:ind w:firstLine="0"/>
        <w:jc w:val="left"/>
        <w:rPr>
          <w:rFonts w:ascii="Courier New" w:hAnsi="Courier New" w:cs="Courier New"/>
          <w:sz w:val="16"/>
          <w:szCs w:val="18"/>
          <w:highlight w:val="yellow"/>
          <w:lang w:val="es-MX"/>
        </w:rPr>
      </w:pPr>
      <w:r>
        <w:rPr>
          <w:rFonts w:ascii="Courier New" w:hAnsi="Courier New" w:cs="Courier New"/>
          <w:sz w:val="16"/>
          <w:szCs w:val="18"/>
          <w:highlight w:val="yellow"/>
          <w:lang w:val="es-MX"/>
        </w:rPr>
        <w:br w:type="page"/>
      </w:r>
    </w:p>
    <w:p w:rsidR="00CA684D" w:rsidRDefault="00CA684D" w:rsidP="00CA684D">
      <w:pPr>
        <w:pStyle w:val="Prrafodelista"/>
        <w:numPr>
          <w:ilvl w:val="0"/>
          <w:numId w:val="1"/>
        </w:numPr>
        <w:jc w:val="left"/>
        <w:rPr>
          <w:b/>
          <w:lang w:val="es-MX"/>
        </w:rPr>
      </w:pPr>
      <w:r w:rsidRPr="00FE4F18">
        <w:rPr>
          <w:b/>
          <w:lang w:val="es-MX"/>
        </w:rPr>
        <w:lastRenderedPageBreak/>
        <w:t xml:space="preserve">Crear un usuario con privilegios de selección y eliminación en la base de datos </w:t>
      </w:r>
      <w:proofErr w:type="spellStart"/>
      <w:r w:rsidRPr="00FE4F18">
        <w:rPr>
          <w:b/>
          <w:lang w:val="es-MX"/>
        </w:rPr>
        <w:t>universidad_ut</w:t>
      </w:r>
      <w:proofErr w:type="spellEnd"/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create user '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benny'@'localhost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>' identified by 'yes';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grant select, delete on `universidad_ut</w:t>
      </w:r>
      <w:proofErr w:type="gramStart"/>
      <w:r w:rsidRPr="00D91E01">
        <w:rPr>
          <w:rFonts w:ascii="Courier New" w:hAnsi="Courier New" w:cs="Courier New"/>
          <w:sz w:val="16"/>
          <w:highlight w:val="yellow"/>
          <w:lang w:val="en-US"/>
        </w:rPr>
        <w:t>`.*</w:t>
      </w:r>
      <w:proofErr w:type="gramEnd"/>
      <w:r w:rsidRPr="00D91E01">
        <w:rPr>
          <w:rFonts w:ascii="Courier New" w:hAnsi="Courier New" w:cs="Courier New"/>
          <w:sz w:val="16"/>
          <w:highlight w:val="yellow"/>
          <w:lang w:val="en-US"/>
        </w:rPr>
        <w:t xml:space="preserve"> to '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benny'@'localhost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>';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grant all privileges on `universidad_2022_2</w:t>
      </w:r>
      <w:proofErr w:type="gramStart"/>
      <w:r w:rsidRPr="00D91E01">
        <w:rPr>
          <w:rFonts w:ascii="Courier New" w:hAnsi="Courier New" w:cs="Courier New"/>
          <w:sz w:val="16"/>
          <w:highlight w:val="yellow"/>
          <w:lang w:val="en-US"/>
        </w:rPr>
        <w:t>`.*</w:t>
      </w:r>
      <w:proofErr w:type="gramEnd"/>
      <w:r w:rsidRPr="00D91E01">
        <w:rPr>
          <w:rFonts w:ascii="Courier New" w:hAnsi="Courier New" w:cs="Courier New"/>
          <w:sz w:val="16"/>
          <w:highlight w:val="yellow"/>
          <w:lang w:val="en-US"/>
        </w:rPr>
        <w:t xml:space="preserve"> to '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benny'@'localhost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>';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 xml:space="preserve">select user from 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mysql.user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>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show grants for '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benny'@'localhost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>';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highlight w:val="yellow"/>
          <w:lang w:val="es-MX"/>
        </w:rPr>
        <w:t>USE universidad_2022_2;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highlight w:val="yellow"/>
          <w:lang w:val="es-MX"/>
        </w:rPr>
        <w:t>SHOW TABLES;</w:t>
      </w:r>
    </w:p>
    <w:p w:rsidR="00CA684D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lang w:val="es-MX"/>
        </w:rPr>
      </w:pP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exit</w:t>
      </w:r>
      <w:proofErr w:type="spellEnd"/>
    </w:p>
    <w:p w:rsidR="00CA684D" w:rsidRDefault="00CA684D" w:rsidP="00CA684D">
      <w:pPr>
        <w:pStyle w:val="Prrafodelista"/>
        <w:numPr>
          <w:ilvl w:val="0"/>
          <w:numId w:val="1"/>
        </w:numPr>
        <w:jc w:val="left"/>
        <w:rPr>
          <w:b/>
          <w:lang w:val="es-MX"/>
        </w:rPr>
      </w:pPr>
      <w:r w:rsidRPr="00FE4F18">
        <w:rPr>
          <w:b/>
          <w:lang w:val="es-MX"/>
        </w:rPr>
        <w:t xml:space="preserve">Realizar copia de seguridad con comando de </w:t>
      </w:r>
      <w:proofErr w:type="spellStart"/>
      <w:r w:rsidRPr="00FE4F18">
        <w:rPr>
          <w:b/>
          <w:lang w:val="es-MX"/>
        </w:rPr>
        <w:t>universidad_ut</w:t>
      </w:r>
      <w:proofErr w:type="spellEnd"/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lang w:val="es-MX"/>
        </w:rPr>
      </w:pP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mysqldump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--single-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transaction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-u 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benny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-p 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universidad_ut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&gt; C:\Users\acer\Desktop\sql\copia_ut.sql</w:t>
      </w:r>
    </w:p>
    <w:p w:rsidR="00CA684D" w:rsidRDefault="00CA684D" w:rsidP="00CA684D">
      <w:pPr>
        <w:pStyle w:val="Prrafodelista"/>
        <w:numPr>
          <w:ilvl w:val="0"/>
          <w:numId w:val="1"/>
        </w:numPr>
        <w:jc w:val="left"/>
        <w:rPr>
          <w:b/>
          <w:lang w:val="es-MX"/>
        </w:rPr>
      </w:pPr>
      <w:r w:rsidRPr="00FE4F18">
        <w:rPr>
          <w:b/>
          <w:lang w:val="es-MX"/>
        </w:rPr>
        <w:t>Realizar respaldo en una base de datos llamada universidad_2022_2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s-MX"/>
        </w:rPr>
      </w:pP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mysql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-u </w:t>
      </w:r>
      <w:proofErr w:type="spellStart"/>
      <w:r w:rsidRPr="00D91E01">
        <w:rPr>
          <w:rFonts w:ascii="Courier New" w:hAnsi="Courier New" w:cs="Courier New"/>
          <w:sz w:val="16"/>
          <w:highlight w:val="yellow"/>
          <w:lang w:val="es-MX"/>
        </w:rPr>
        <w:t>benny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s-MX"/>
        </w:rPr>
        <w:t xml:space="preserve"> -p universidad_2022_2 &lt; C:\Users\acer\Desktop\sql\copia_ut.sql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s-MX"/>
        </w:rPr>
      </w:pP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proofErr w:type="spellStart"/>
      <w:r w:rsidRPr="00D91E01">
        <w:rPr>
          <w:rFonts w:ascii="Courier New" w:hAnsi="Courier New" w:cs="Courier New"/>
          <w:sz w:val="16"/>
          <w:highlight w:val="yellow"/>
          <w:lang w:val="en-US"/>
        </w:rPr>
        <w:t>mysql</w:t>
      </w:r>
      <w:proofErr w:type="spellEnd"/>
      <w:r w:rsidRPr="00D91E01">
        <w:rPr>
          <w:rFonts w:ascii="Courier New" w:hAnsi="Courier New" w:cs="Courier New"/>
          <w:sz w:val="16"/>
          <w:highlight w:val="yellow"/>
          <w:lang w:val="en-US"/>
        </w:rPr>
        <w:t xml:space="preserve"> -u benny -p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USE universidad_2022_2;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n-US"/>
        </w:rPr>
      </w:pPr>
      <w:r w:rsidRPr="00D91E01">
        <w:rPr>
          <w:rFonts w:ascii="Courier New" w:hAnsi="Courier New" w:cs="Courier New"/>
          <w:sz w:val="16"/>
          <w:highlight w:val="yellow"/>
          <w:lang w:val="en-US"/>
        </w:rPr>
        <w:t>SHOW TABLES;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highlight w:val="yellow"/>
          <w:lang w:val="es-MX"/>
        </w:rPr>
      </w:pPr>
      <w:r w:rsidRPr="00D91E01">
        <w:rPr>
          <w:rFonts w:ascii="Courier New" w:hAnsi="Courier New" w:cs="Courier New"/>
          <w:sz w:val="16"/>
          <w:highlight w:val="yellow"/>
          <w:lang w:val="es-MX"/>
        </w:rPr>
        <w:t>SELECT * FROM alumnos;</w:t>
      </w:r>
    </w:p>
    <w:p w:rsidR="00D91E01" w:rsidRPr="00D91E01" w:rsidRDefault="00D91E01" w:rsidP="00D91E01">
      <w:pPr>
        <w:ind w:left="360" w:firstLine="0"/>
        <w:jc w:val="left"/>
        <w:rPr>
          <w:rFonts w:ascii="Courier New" w:hAnsi="Courier New" w:cs="Courier New"/>
          <w:sz w:val="16"/>
          <w:lang w:val="es-MX"/>
        </w:rPr>
      </w:pPr>
      <w:r w:rsidRPr="00D91E01">
        <w:rPr>
          <w:rFonts w:ascii="Courier New" w:hAnsi="Courier New" w:cs="Courier New"/>
          <w:sz w:val="16"/>
          <w:highlight w:val="yellow"/>
          <w:lang w:val="es-MX"/>
        </w:rPr>
        <w:t>SELECT * FROM calificaciones;</w:t>
      </w:r>
    </w:p>
    <w:p w:rsidR="00CA684D" w:rsidRPr="00FE4F18" w:rsidRDefault="00CA684D" w:rsidP="00FE4F18">
      <w:pPr>
        <w:ind w:firstLine="0"/>
        <w:jc w:val="left"/>
        <w:rPr>
          <w:b/>
          <w:lang w:val="es-MX"/>
        </w:rPr>
      </w:pPr>
    </w:p>
    <w:sectPr w:rsidR="00CA684D" w:rsidRPr="00FE4F18" w:rsidSect="00726C0D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453" w:rsidRDefault="004C5453">
      <w:pPr>
        <w:spacing w:line="240" w:lineRule="auto"/>
      </w:pPr>
      <w:r>
        <w:separator/>
      </w:r>
    </w:p>
  </w:endnote>
  <w:endnote w:type="continuationSeparator" w:id="0">
    <w:p w:rsidR="004C5453" w:rsidRDefault="004C54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1316F6" w:rsidP="006543D1">
    <w:pPr>
      <w:pStyle w:val="Piedepgina"/>
      <w:ind w:firstLine="0"/>
      <w:rPr>
        <w:lang w:val="en-US"/>
      </w:rPr>
    </w:pPr>
    <w:r>
      <w:rPr>
        <w:lang w:val="en-US"/>
      </w:rPr>
      <w:t>IDGS 8</w:t>
    </w:r>
    <w:r w:rsidR="00E71991">
      <w:rPr>
        <w:lang w:val="en-US"/>
      </w:rPr>
      <w:t>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453" w:rsidRDefault="004C5453">
      <w:pPr>
        <w:spacing w:line="240" w:lineRule="auto"/>
      </w:pPr>
      <w:r>
        <w:separator/>
      </w:r>
    </w:p>
  </w:footnote>
  <w:footnote w:type="continuationSeparator" w:id="0">
    <w:p w:rsidR="004C5453" w:rsidRDefault="004C54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7F1F24"/>
    <w:multiLevelType w:val="hybridMultilevel"/>
    <w:tmpl w:val="AFE44F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F1"/>
    <w:rsid w:val="000427B3"/>
    <w:rsid w:val="00045687"/>
    <w:rsid w:val="000A3A63"/>
    <w:rsid w:val="000A4B95"/>
    <w:rsid w:val="000D640A"/>
    <w:rsid w:val="000E2543"/>
    <w:rsid w:val="001316F6"/>
    <w:rsid w:val="001C2381"/>
    <w:rsid w:val="001E327F"/>
    <w:rsid w:val="0024454C"/>
    <w:rsid w:val="00283935"/>
    <w:rsid w:val="002A666F"/>
    <w:rsid w:val="002E7216"/>
    <w:rsid w:val="0033067F"/>
    <w:rsid w:val="003C54DB"/>
    <w:rsid w:val="003C663A"/>
    <w:rsid w:val="00404327"/>
    <w:rsid w:val="004611E3"/>
    <w:rsid w:val="004B503D"/>
    <w:rsid w:val="004C5453"/>
    <w:rsid w:val="005746A7"/>
    <w:rsid w:val="00586199"/>
    <w:rsid w:val="00607F48"/>
    <w:rsid w:val="0064332F"/>
    <w:rsid w:val="006B2C11"/>
    <w:rsid w:val="006C4237"/>
    <w:rsid w:val="00726C0D"/>
    <w:rsid w:val="007724F1"/>
    <w:rsid w:val="0079556A"/>
    <w:rsid w:val="00796EB1"/>
    <w:rsid w:val="007A0E7E"/>
    <w:rsid w:val="007D3ABF"/>
    <w:rsid w:val="00834F52"/>
    <w:rsid w:val="008A4B44"/>
    <w:rsid w:val="008E549D"/>
    <w:rsid w:val="008F5EB3"/>
    <w:rsid w:val="00906DCA"/>
    <w:rsid w:val="00915861"/>
    <w:rsid w:val="0099794C"/>
    <w:rsid w:val="009C77F9"/>
    <w:rsid w:val="00A64327"/>
    <w:rsid w:val="00A75E48"/>
    <w:rsid w:val="00AC0B71"/>
    <w:rsid w:val="00B40E79"/>
    <w:rsid w:val="00B50A22"/>
    <w:rsid w:val="00C503ED"/>
    <w:rsid w:val="00C73B56"/>
    <w:rsid w:val="00CA684D"/>
    <w:rsid w:val="00D20DA6"/>
    <w:rsid w:val="00D85250"/>
    <w:rsid w:val="00D91E01"/>
    <w:rsid w:val="00DB2F86"/>
    <w:rsid w:val="00DD21E8"/>
    <w:rsid w:val="00DE35FD"/>
    <w:rsid w:val="00E677BB"/>
    <w:rsid w:val="00E71991"/>
    <w:rsid w:val="00E84BCE"/>
    <w:rsid w:val="00E87ABC"/>
    <w:rsid w:val="00EA2389"/>
    <w:rsid w:val="00EC11A7"/>
    <w:rsid w:val="00EF18C8"/>
    <w:rsid w:val="00F52356"/>
    <w:rsid w:val="00F659DB"/>
    <w:rsid w:val="00FC450F"/>
    <w:rsid w:val="00FE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8806"/>
  <w15:chartTrackingRefBased/>
  <w15:docId w15:val="{D3C6A0B5-3C16-45A1-B612-3F941256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paragraph" w:styleId="Prrafodelista">
    <w:name w:val="List Paragraph"/>
    <w:basedOn w:val="Normal"/>
    <w:uiPriority w:val="34"/>
    <w:qFormat/>
    <w:rsid w:val="009158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9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mainPortada.dotx</Template>
  <TotalTime>4285742792</TotalTime>
  <Pages>9</Pages>
  <Words>995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27</cp:revision>
  <dcterms:created xsi:type="dcterms:W3CDTF">2022-05-14T03:36:00Z</dcterms:created>
  <dcterms:modified xsi:type="dcterms:W3CDTF">2022-05-29T08:44:00Z</dcterms:modified>
</cp:coreProperties>
</file>