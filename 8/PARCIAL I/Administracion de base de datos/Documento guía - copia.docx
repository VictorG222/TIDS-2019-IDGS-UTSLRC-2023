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216" w:rsidRDefault="00796EB1" w:rsidP="002E7216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358956BA" wp14:editId="70D0F83B">
            <wp:simplePos x="0" y="0"/>
            <wp:positionH relativeFrom="column">
              <wp:posOffset>3996690</wp:posOffset>
            </wp:positionH>
            <wp:positionV relativeFrom="paragraph">
              <wp:posOffset>156015</wp:posOffset>
            </wp:positionV>
            <wp:extent cx="1871980" cy="48768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CF0F025" wp14:editId="5239A2D7">
            <wp:simplePos x="0" y="0"/>
            <wp:positionH relativeFrom="column">
              <wp:posOffset>-487924</wp:posOffset>
            </wp:positionH>
            <wp:positionV relativeFrom="paragraph">
              <wp:posOffset>-201979</wp:posOffset>
            </wp:positionV>
            <wp:extent cx="3301443" cy="926123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TSLRC PNG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7"/>
                    <a:stretch/>
                  </pic:blipFill>
                  <pic:spPr bwMode="auto">
                    <a:xfrm>
                      <a:off x="0" y="0"/>
                      <a:ext cx="3301443" cy="92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6A7">
        <w:rPr>
          <w:rFonts w:cs="Arial"/>
          <w:b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4181107" wp14:editId="0A521782">
                <wp:simplePos x="0" y="0"/>
                <wp:positionH relativeFrom="column">
                  <wp:posOffset>-1689735</wp:posOffset>
                </wp:positionH>
                <wp:positionV relativeFrom="paragraph">
                  <wp:posOffset>-1071245</wp:posOffset>
                </wp:positionV>
                <wp:extent cx="8543925" cy="11106150"/>
                <wp:effectExtent l="0" t="0" r="9525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3925" cy="11106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DC061" id="Rectángulo 5" o:spid="_x0000_s1026" style="position:absolute;margin-left:-133.05pt;margin-top:-84.35pt;width:672.75pt;height:874.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" fillcolor="#d8d8d8 [2732]" stroked="f" strokeweight="1pt"/>
            </w:pict>
          </mc:Fallback>
        </mc:AlternateContent>
      </w:r>
    </w:p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EF18C8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2E7216" w:rsidRDefault="002E7216" w:rsidP="002E7216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2E7216" w:rsidRDefault="002E7216" w:rsidP="002E7216">
      <w:pPr>
        <w:ind w:firstLine="0"/>
        <w:jc w:val="center"/>
      </w:pPr>
    </w:p>
    <w:p w:rsidR="00F52356" w:rsidRDefault="00F52356" w:rsidP="007724F1">
      <w:pPr>
        <w:ind w:firstLine="0"/>
        <w:rPr>
          <w:b/>
        </w:rPr>
      </w:pPr>
    </w:p>
    <w:p w:rsidR="00E71991" w:rsidRDefault="00796EB1" w:rsidP="007724F1">
      <w:pPr>
        <w:ind w:firstLine="0"/>
        <w:rPr>
          <w:rFonts w:cs="Arial"/>
          <w:b/>
          <w:sz w:val="28"/>
          <w:szCs w:val="28"/>
        </w:rPr>
      </w:pPr>
      <w:r w:rsidRPr="00F52356">
        <w:rPr>
          <w:b/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4E287DEA" wp14:editId="027353DA">
            <wp:simplePos x="0" y="0"/>
            <wp:positionH relativeFrom="column">
              <wp:posOffset>-114935</wp:posOffset>
            </wp:positionH>
            <wp:positionV relativeFrom="paragraph">
              <wp:posOffset>77470</wp:posOffset>
            </wp:positionV>
            <wp:extent cx="7317105" cy="731710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-onlinepngtool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105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356">
        <w:rPr>
          <w:b/>
        </w:rPr>
        <w:t>C</w:t>
      </w:r>
      <w:r w:rsidR="00F52356" w:rsidRPr="00F52356">
        <w:rPr>
          <w:rFonts w:cs="Arial"/>
          <w:b/>
          <w:sz w:val="28"/>
          <w:szCs w:val="28"/>
        </w:rPr>
        <w:t>opias</w:t>
      </w:r>
      <w:r w:rsidR="00F52356">
        <w:rPr>
          <w:rFonts w:cs="Arial"/>
          <w:b/>
          <w:sz w:val="28"/>
          <w:szCs w:val="28"/>
        </w:rPr>
        <w:t xml:space="preserve"> de seguridad de tablas</w:t>
      </w:r>
    </w:p>
    <w:p w:rsidR="007724F1" w:rsidRDefault="007724F1" w:rsidP="00EF18C8">
      <w:pPr>
        <w:ind w:firstLine="0"/>
        <w:rPr>
          <w:rFonts w:cs="Arial"/>
          <w:b/>
          <w:sz w:val="28"/>
          <w:szCs w:val="28"/>
        </w:rPr>
      </w:pPr>
    </w:p>
    <w:p w:rsidR="002E7216" w:rsidRDefault="003C663A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</w:t>
      </w:r>
      <w:r w:rsidR="007724F1">
        <w:rPr>
          <w:rFonts w:cs="Arial"/>
          <w:b/>
          <w:sz w:val="28"/>
          <w:szCs w:val="28"/>
        </w:rPr>
        <w:t>A</w:t>
      </w:r>
      <w:r w:rsidR="00E71991">
        <w:rPr>
          <w:rFonts w:cs="Arial"/>
          <w:b/>
          <w:sz w:val="28"/>
          <w:szCs w:val="28"/>
        </w:rPr>
        <w:t>.</w:t>
      </w:r>
      <w:r w:rsidR="007724F1">
        <w:rPr>
          <w:rFonts w:cs="Arial"/>
          <w:b/>
          <w:sz w:val="28"/>
          <w:szCs w:val="28"/>
        </w:rPr>
        <w:t xml:space="preserve"> </w:t>
      </w:r>
      <w:r w:rsidR="007724F1" w:rsidRPr="007724F1">
        <w:rPr>
          <w:rFonts w:cs="Arial"/>
          <w:b/>
          <w:sz w:val="28"/>
          <w:szCs w:val="28"/>
        </w:rPr>
        <w:t>Julia Elizabeth García Herrera</w:t>
      </w:r>
      <w:r w:rsidR="00E71991">
        <w:rPr>
          <w:rFonts w:cs="Arial"/>
          <w:b/>
          <w:sz w:val="28"/>
          <w:szCs w:val="28"/>
        </w:rPr>
        <w:t xml:space="preserve"> </w:t>
      </w: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EF18C8" w:rsidRDefault="00EF18C8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E71991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ALUMNO: VICTOR MANUEL GALVAN COVARRUBIAS</w:t>
      </w: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E71991" w:rsidRPr="006C4237" w:rsidRDefault="00E71991" w:rsidP="00EF18C8">
      <w:pPr>
        <w:ind w:firstLine="0"/>
        <w:rPr>
          <w:rFonts w:cs="Arial"/>
          <w:b/>
          <w:sz w:val="28"/>
          <w:szCs w:val="28"/>
          <w:lang w:val="es-MX"/>
        </w:rPr>
      </w:pPr>
      <w:r w:rsidRPr="00E71991">
        <w:rPr>
          <w:rFonts w:cs="Arial"/>
          <w:b/>
          <w:sz w:val="28"/>
          <w:szCs w:val="28"/>
          <w:lang w:val="es-MX"/>
        </w:rPr>
        <w:t>ING. EN DESARROLLO Y GESTIÓN DE SOFTWARE</w:t>
      </w: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6C4237" w:rsidP="002E7216">
      <w:pPr>
        <w:ind w:firstLine="0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2336" behindDoc="0" locked="0" layoutInCell="1" allowOverlap="1" wp14:anchorId="3DC25025" wp14:editId="62897FC5">
            <wp:simplePos x="0" y="0"/>
            <wp:positionH relativeFrom="column">
              <wp:posOffset>-302895</wp:posOffset>
            </wp:positionH>
            <wp:positionV relativeFrom="paragraph">
              <wp:posOffset>310515</wp:posOffset>
            </wp:positionV>
            <wp:extent cx="1254736" cy="724619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IDGS UTSLR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36" cy="724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216" w:rsidRPr="0003242B">
        <w:rPr>
          <w:rFonts w:cs="Arial"/>
          <w:sz w:val="28"/>
          <w:szCs w:val="28"/>
        </w:rPr>
        <w:t>San Luis Rio Colorado, Sonora</w:t>
      </w:r>
      <w:r w:rsidR="007724F1">
        <w:rPr>
          <w:rFonts w:cs="Arial"/>
          <w:sz w:val="28"/>
          <w:szCs w:val="28"/>
        </w:rPr>
        <w:tab/>
      </w:r>
      <w:r w:rsidR="007724F1">
        <w:rPr>
          <w:rFonts w:cs="Arial"/>
          <w:sz w:val="28"/>
          <w:szCs w:val="28"/>
        </w:rPr>
        <w:tab/>
      </w:r>
      <w:r w:rsidR="007724F1">
        <w:rPr>
          <w:rFonts w:cs="Arial"/>
          <w:sz w:val="28"/>
          <w:szCs w:val="28"/>
        </w:rPr>
        <w:tab/>
        <w:t xml:space="preserve">            Mayo</w:t>
      </w:r>
      <w:r w:rsidR="00E71991">
        <w:rPr>
          <w:rFonts w:cs="Arial"/>
          <w:sz w:val="28"/>
          <w:szCs w:val="28"/>
        </w:rPr>
        <w:t>, 2022</w:t>
      </w: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D20DA6" w:rsidRDefault="00D20DA6">
      <w:pPr>
        <w:spacing w:after="160" w:line="259" w:lineRule="auto"/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:rsidR="00FC450F" w:rsidRDefault="00FC450F" w:rsidP="00FC450F">
      <w:pPr>
        <w:ind w:firstLine="0"/>
        <w:sectPr w:rsidR="00FC450F" w:rsidSect="00E847F2">
          <w:headerReference w:type="default" r:id="rId11"/>
          <w:footerReference w:type="default" r:id="rId12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EC37E7" w:rsidRDefault="00491528" w:rsidP="00A40F6D">
      <w:pPr>
        <w:pStyle w:val="Ttulo1"/>
      </w:pPr>
      <w:r>
        <w:rPr>
          <w:noProof/>
          <w:lang w:val="es-MX" w:eastAsia="es-MX"/>
        </w:rPr>
        <w:lastRenderedPageBreak/>
        <w:drawing>
          <wp:inline distT="0" distB="0" distL="0" distR="0" wp14:anchorId="6FCF5789" wp14:editId="14650FF1">
            <wp:extent cx="7480300" cy="4207741"/>
            <wp:effectExtent l="0" t="0" r="635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1393" cy="42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7E7" w:rsidRDefault="00EC37E7" w:rsidP="00EC37E7">
      <w:r>
        <w:t>Creamos el archivo con los comandos para ejecutar la copia de seguridad con terminación .</w:t>
      </w:r>
      <w:proofErr w:type="spellStart"/>
      <w:r>
        <w:t>bat</w:t>
      </w:r>
      <w:proofErr w:type="spellEnd"/>
    </w:p>
    <w:p w:rsidR="002334E1" w:rsidRDefault="00A40F6D" w:rsidP="00A40F6D">
      <w:pPr>
        <w:pStyle w:val="Ttulo1"/>
      </w:pPr>
      <w:r>
        <w:rPr>
          <w:noProof/>
          <w:lang w:val="es-MX" w:eastAsia="es-MX"/>
        </w:rPr>
        <w:lastRenderedPageBreak/>
        <w:drawing>
          <wp:inline distT="0" distB="0" distL="0" distR="0" wp14:anchorId="4F443F9C" wp14:editId="450EF9E3">
            <wp:extent cx="7651750" cy="4304183"/>
            <wp:effectExtent l="0" t="0" r="635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4870" cy="430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E1" w:rsidRPr="002334E1" w:rsidRDefault="002334E1" w:rsidP="002334E1">
      <w:r>
        <w:t xml:space="preserve">Entramos al programador de tareas de </w:t>
      </w:r>
      <w:r w:rsidR="00D31680">
        <w:t>Windows</w:t>
      </w:r>
      <w:r>
        <w:t xml:space="preserve"> y creamos una nueva tarea básica.</w:t>
      </w:r>
    </w:p>
    <w:p w:rsidR="00D31680" w:rsidRDefault="00A40F6D" w:rsidP="002334E1">
      <w:pPr>
        <w:pStyle w:val="Ttulo1"/>
        <w:ind w:firstLine="0"/>
      </w:pPr>
      <w:r>
        <w:rPr>
          <w:noProof/>
          <w:lang w:val="es-MX" w:eastAsia="es-MX"/>
        </w:rPr>
        <w:lastRenderedPageBreak/>
        <w:drawing>
          <wp:inline distT="0" distB="0" distL="0" distR="0" wp14:anchorId="54CE0298" wp14:editId="49BC4DF4">
            <wp:extent cx="7753350" cy="4361334"/>
            <wp:effectExtent l="0" t="0" r="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55537" cy="436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0" w:rsidRPr="00D31680" w:rsidRDefault="00D31680" w:rsidP="00D31680">
      <w:r>
        <w:t>Agregamos parámetros para indicar la frecuencia de ejecución de la tarea.</w:t>
      </w:r>
    </w:p>
    <w:p w:rsidR="00D31680" w:rsidRDefault="00A40F6D" w:rsidP="002334E1">
      <w:pPr>
        <w:pStyle w:val="Ttulo1"/>
        <w:ind w:firstLine="0"/>
      </w:pPr>
      <w:r>
        <w:rPr>
          <w:noProof/>
          <w:lang w:val="es-MX" w:eastAsia="es-MX"/>
        </w:rPr>
        <w:lastRenderedPageBreak/>
        <w:drawing>
          <wp:inline distT="0" distB="0" distL="0" distR="0" wp14:anchorId="369AF676" wp14:editId="2BDB9FAE">
            <wp:extent cx="7597292" cy="4273550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97817" cy="427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0" w:rsidRPr="00D31680" w:rsidRDefault="00D31680" w:rsidP="00D31680">
      <w:r>
        <w:t>Indicamos la hora a la que se ejecutara la tarea.</w:t>
      </w:r>
    </w:p>
    <w:p w:rsidR="00D31680" w:rsidRDefault="00A40F6D" w:rsidP="002334E1">
      <w:pPr>
        <w:pStyle w:val="Ttulo1"/>
        <w:ind w:firstLine="0"/>
      </w:pPr>
      <w:r>
        <w:rPr>
          <w:noProof/>
          <w:lang w:val="es-MX" w:eastAsia="es-MX"/>
        </w:rPr>
        <w:lastRenderedPageBreak/>
        <w:drawing>
          <wp:inline distT="0" distB="0" distL="0" distR="0" wp14:anchorId="1F719176" wp14:editId="0B47A3EB">
            <wp:extent cx="7626350" cy="428989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8686" cy="42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0" w:rsidRDefault="00D31680" w:rsidP="00E60171">
      <w:r>
        <w:t>Indicamos lo que realizara la tarea. En este caso ejecutar nuestro archivo con los comandos necesarios.</w:t>
      </w:r>
    </w:p>
    <w:p w:rsidR="00E60171" w:rsidRDefault="00A40F6D" w:rsidP="002334E1">
      <w:pPr>
        <w:pStyle w:val="Ttulo1"/>
        <w:ind w:firstLine="0"/>
      </w:pPr>
      <w:r>
        <w:rPr>
          <w:noProof/>
          <w:lang w:val="es-MX" w:eastAsia="es-MX"/>
        </w:rPr>
        <w:lastRenderedPageBreak/>
        <w:drawing>
          <wp:inline distT="0" distB="0" distL="0" distR="0" wp14:anchorId="43B5D218" wp14:editId="362E1E48">
            <wp:extent cx="7777912" cy="4375150"/>
            <wp:effectExtent l="0" t="0" r="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79172" cy="43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71" w:rsidRPr="00E60171" w:rsidRDefault="00E60171" w:rsidP="00E60171">
      <w:r>
        <w:t>Seleccionamos el archivo.</w:t>
      </w:r>
    </w:p>
    <w:p w:rsidR="00E60171" w:rsidRDefault="00E60171" w:rsidP="002334E1">
      <w:pPr>
        <w:pStyle w:val="Ttulo1"/>
        <w:ind w:firstLine="0"/>
      </w:pPr>
    </w:p>
    <w:p w:rsidR="00E60171" w:rsidRDefault="00A40F6D" w:rsidP="002334E1">
      <w:pPr>
        <w:pStyle w:val="Ttulo1"/>
        <w:ind w:firstLine="0"/>
      </w:pPr>
      <w:r>
        <w:rPr>
          <w:noProof/>
          <w:lang w:val="es-MX" w:eastAsia="es-MX"/>
        </w:rPr>
        <w:drawing>
          <wp:inline distT="0" distB="0" distL="0" distR="0" wp14:anchorId="3FB0BA84" wp14:editId="79F02CE5">
            <wp:extent cx="8013700" cy="4507783"/>
            <wp:effectExtent l="0" t="0" r="635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15099" cy="45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71" w:rsidRPr="00E60171" w:rsidRDefault="00E60171" w:rsidP="00E60171">
      <w:r>
        <w:t>Esperamos a que se ejecute el archivo.</w:t>
      </w:r>
    </w:p>
    <w:p w:rsidR="00A40F6D" w:rsidRDefault="00EC37E7" w:rsidP="002334E1">
      <w:pPr>
        <w:pStyle w:val="Ttulo1"/>
        <w:ind w:firstLine="0"/>
      </w:pPr>
      <w:r>
        <w:rPr>
          <w:noProof/>
          <w:lang w:val="es-MX" w:eastAsia="es-MX"/>
        </w:rPr>
        <w:lastRenderedPageBreak/>
        <w:drawing>
          <wp:inline distT="0" distB="0" distL="0" distR="0" wp14:anchorId="6881E085" wp14:editId="54670AE3">
            <wp:extent cx="8258810" cy="4645660"/>
            <wp:effectExtent l="0" t="0" r="889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71" w:rsidRPr="00E60171" w:rsidRDefault="00E60171" w:rsidP="00E60171">
      <w:r>
        <w:t xml:space="preserve">Como podemos ver nuestra copia de seguridad ha sido creada </w:t>
      </w:r>
      <w:r w:rsidRPr="00E60171">
        <w:rPr>
          <w:lang w:val="es-MX"/>
        </w:rPr>
        <w:t xml:space="preserve">automáticamente </w:t>
      </w:r>
      <w:r>
        <w:t>de manera exitosa.</w:t>
      </w:r>
      <w:bookmarkStart w:id="0" w:name="_GoBack"/>
      <w:bookmarkEnd w:id="0"/>
    </w:p>
    <w:sectPr w:rsidR="00E60171" w:rsidRPr="00E60171" w:rsidSect="00FC450F">
      <w:pgSz w:w="15840" w:h="12240" w:orient="landscape"/>
      <w:pgMar w:top="1701" w:right="1417" w:bottom="1701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6794" w:rsidRDefault="00FA6794">
      <w:pPr>
        <w:spacing w:line="240" w:lineRule="auto"/>
      </w:pPr>
      <w:r>
        <w:separator/>
      </w:r>
    </w:p>
  </w:endnote>
  <w:endnote w:type="continuationSeparator" w:id="0">
    <w:p w:rsidR="00FA6794" w:rsidRDefault="00FA67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E847F2" w:rsidRDefault="001316F6" w:rsidP="006543D1">
    <w:pPr>
      <w:pStyle w:val="Piedepgina"/>
      <w:ind w:firstLine="0"/>
      <w:rPr>
        <w:lang w:val="en-US"/>
      </w:rPr>
    </w:pPr>
    <w:r>
      <w:rPr>
        <w:lang w:val="en-US"/>
      </w:rPr>
      <w:t>IDGS 8</w:t>
    </w:r>
    <w:r w:rsidR="00E71991">
      <w:rPr>
        <w:lang w:val="en-US"/>
      </w:rPr>
      <w:t>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6794" w:rsidRDefault="00FA6794">
      <w:pPr>
        <w:spacing w:line="240" w:lineRule="auto"/>
      </w:pPr>
      <w:r>
        <w:separator/>
      </w:r>
    </w:p>
  </w:footnote>
  <w:footnote w:type="continuationSeparator" w:id="0">
    <w:p w:rsidR="00FA6794" w:rsidRDefault="00FA67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7F2" w:rsidRPr="00E847F2" w:rsidRDefault="002E7216" w:rsidP="00E847F2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F1"/>
    <w:rsid w:val="000427B3"/>
    <w:rsid w:val="00045687"/>
    <w:rsid w:val="000A3A63"/>
    <w:rsid w:val="000D640A"/>
    <w:rsid w:val="000E2543"/>
    <w:rsid w:val="001316F6"/>
    <w:rsid w:val="001C2381"/>
    <w:rsid w:val="001E327F"/>
    <w:rsid w:val="002334E1"/>
    <w:rsid w:val="002A666F"/>
    <w:rsid w:val="002E7216"/>
    <w:rsid w:val="0033067F"/>
    <w:rsid w:val="003C663A"/>
    <w:rsid w:val="003D33E4"/>
    <w:rsid w:val="00404327"/>
    <w:rsid w:val="004611E3"/>
    <w:rsid w:val="00491528"/>
    <w:rsid w:val="004B503D"/>
    <w:rsid w:val="005746A7"/>
    <w:rsid w:val="00586199"/>
    <w:rsid w:val="00607F48"/>
    <w:rsid w:val="0064332F"/>
    <w:rsid w:val="006B2C11"/>
    <w:rsid w:val="006C4237"/>
    <w:rsid w:val="007724F1"/>
    <w:rsid w:val="0079556A"/>
    <w:rsid w:val="00796EB1"/>
    <w:rsid w:val="007A0E7E"/>
    <w:rsid w:val="007D3ABF"/>
    <w:rsid w:val="00834F52"/>
    <w:rsid w:val="008F5EB3"/>
    <w:rsid w:val="0099794C"/>
    <w:rsid w:val="00A40F6D"/>
    <w:rsid w:val="00A64327"/>
    <w:rsid w:val="00A75E48"/>
    <w:rsid w:val="00AC0B71"/>
    <w:rsid w:val="00B40E79"/>
    <w:rsid w:val="00B50A22"/>
    <w:rsid w:val="00C503ED"/>
    <w:rsid w:val="00C73B56"/>
    <w:rsid w:val="00D20DA6"/>
    <w:rsid w:val="00D31680"/>
    <w:rsid w:val="00D85250"/>
    <w:rsid w:val="00DB2F86"/>
    <w:rsid w:val="00DD21E8"/>
    <w:rsid w:val="00DE35FD"/>
    <w:rsid w:val="00E60171"/>
    <w:rsid w:val="00E677BB"/>
    <w:rsid w:val="00E71991"/>
    <w:rsid w:val="00E84BCE"/>
    <w:rsid w:val="00E87ABC"/>
    <w:rsid w:val="00EA2389"/>
    <w:rsid w:val="00EC11A7"/>
    <w:rsid w:val="00EC37E7"/>
    <w:rsid w:val="00EF18C8"/>
    <w:rsid w:val="00F52356"/>
    <w:rsid w:val="00F659DB"/>
    <w:rsid w:val="00FA6794"/>
    <w:rsid w:val="00FC4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0D66B"/>
  <w15:chartTrackingRefBased/>
  <w15:docId w15:val="{D3C6A0B5-3C16-45A1-B612-3F941256B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216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40F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7216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7216"/>
    <w:rPr>
      <w:rFonts w:ascii="Arial" w:hAnsi="Arial"/>
      <w:sz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A40F6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6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mainPortad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D6F97-8939-4A3E-8DFD-B43C68779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mainPortada.dotx</Template>
  <TotalTime>4285742741</TotalTime>
  <Pages>9</Pages>
  <Words>130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27</cp:revision>
  <dcterms:created xsi:type="dcterms:W3CDTF">2022-05-14T03:36:00Z</dcterms:created>
  <dcterms:modified xsi:type="dcterms:W3CDTF">2022-05-21T04:06:00Z</dcterms:modified>
</cp:coreProperties>
</file>