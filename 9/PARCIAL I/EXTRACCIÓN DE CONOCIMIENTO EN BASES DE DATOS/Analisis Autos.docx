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ABF" w:rsidRDefault="00AB619B">
      <w:r>
        <w:rPr>
          <w:noProof/>
          <w:lang w:eastAsia="es-MX"/>
        </w:rPr>
        <w:drawing>
          <wp:inline distT="0" distB="0" distL="0" distR="0" wp14:anchorId="6404C89B" wp14:editId="36217E96">
            <wp:extent cx="9144000" cy="5143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7D1C50C1" wp14:editId="7955DDFF">
            <wp:extent cx="9144000" cy="5143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968F86E" wp14:editId="2C50CEFF">
            <wp:extent cx="9144000" cy="51435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ED43941" wp14:editId="01B56B4C">
            <wp:extent cx="9144000" cy="5143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89EED68" wp14:editId="00FE4E5E">
            <wp:extent cx="9144000" cy="51435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DBDBD67" wp14:editId="2DA303A4">
            <wp:extent cx="9144000" cy="51435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772971C" wp14:editId="2C1C28B0">
            <wp:extent cx="9144000" cy="5143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695DC15" wp14:editId="227A245F">
            <wp:extent cx="9144000" cy="51435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F4DF4E1" wp14:editId="2BFDB5DC">
            <wp:extent cx="9144000" cy="51435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1660401" wp14:editId="1BF9B6B6">
            <wp:extent cx="9144000" cy="51435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3ABF" w:rsidSect="00BA3051">
      <w:headerReference w:type="default" r:id="rId18"/>
      <w:footerReference w:type="default" r:id="rId19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6D23" w:rsidRDefault="00BC6D23" w:rsidP="00E401B2">
      <w:pPr>
        <w:spacing w:after="0" w:line="240" w:lineRule="auto"/>
      </w:pPr>
      <w:r>
        <w:separator/>
      </w:r>
    </w:p>
  </w:endnote>
  <w:endnote w:type="continuationSeparator" w:id="0">
    <w:p w:rsidR="00BC6D23" w:rsidRDefault="00BC6D23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7A78A1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B8B315" wp14:editId="70BB124E">
              <wp:simplePos x="0" y="0"/>
              <wp:positionH relativeFrom="margin">
                <wp:posOffset>-34898</wp:posOffset>
              </wp:positionH>
              <wp:positionV relativeFrom="page">
                <wp:posOffset>9250945</wp:posOffset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2-09-23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BA3051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23 de septiembre de 2022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48B8B315" id="Rectángulo 451" o:spid="_x0000_s1026" style="position:absolute;margin-left:-2.75pt;margin-top:728.4pt;width:467.65pt;height:58.3pt;z-index:251659264;visibility:visible;mso-wrap-style:square;mso-width-percent:1000;mso-height-percent:81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2-09-23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BA3051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23 de septiembre de 2022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 w:rsidR="00E401B2"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4BC200" wp14:editId="385E3C2A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52D36C4D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 w:rsidR="00BA3051">
      <w:rPr>
        <w:lang w:val="en-US"/>
      </w:rPr>
      <w:t>IDGS 9</w:t>
    </w:r>
    <w:r w:rsidR="00A81F21">
      <w:rPr>
        <w:lang w:val="en-US"/>
      </w:rPr>
      <w:t>-3</w:t>
    </w:r>
    <w:r w:rsidR="00E401B2">
      <w:rPr>
        <w:lang w:val="en-US"/>
      </w:rPr>
      <w:t xml:space="preserve">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6D23" w:rsidRDefault="00BC6D23" w:rsidP="00E401B2">
      <w:pPr>
        <w:spacing w:after="0" w:line="240" w:lineRule="auto"/>
      </w:pPr>
      <w:r>
        <w:separator/>
      </w:r>
    </w:p>
  </w:footnote>
  <w:footnote w:type="continuationSeparator" w:id="0">
    <w:p w:rsidR="00BC6D23" w:rsidRDefault="00BC6D23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051"/>
    <w:rsid w:val="00172CEC"/>
    <w:rsid w:val="0021584C"/>
    <w:rsid w:val="002E1061"/>
    <w:rsid w:val="004D43CE"/>
    <w:rsid w:val="005923CD"/>
    <w:rsid w:val="005C2AEC"/>
    <w:rsid w:val="005D5F5D"/>
    <w:rsid w:val="007A78A1"/>
    <w:rsid w:val="007D3ABF"/>
    <w:rsid w:val="00813FFD"/>
    <w:rsid w:val="00960374"/>
    <w:rsid w:val="00A81F21"/>
    <w:rsid w:val="00AB619B"/>
    <w:rsid w:val="00BA3051"/>
    <w:rsid w:val="00BC6D23"/>
    <w:rsid w:val="00C503ED"/>
    <w:rsid w:val="00D04872"/>
    <w:rsid w:val="00DE35FD"/>
    <w:rsid w:val="00E31FEE"/>
    <w:rsid w:val="00E4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B8A0F4"/>
  <w15:chartTrackingRefBased/>
  <w15:docId w15:val="{F8724E81-A3BC-4500-A34C-C7DAF7CBB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6977F4-BDCB-467D-9F6A-FE93AB53F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basicFormat.dotx</Template>
  <TotalTime>8</TotalTime>
  <Pages>10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3</cp:revision>
  <dcterms:created xsi:type="dcterms:W3CDTF">2022-09-24T02:35:00Z</dcterms:created>
  <dcterms:modified xsi:type="dcterms:W3CDTF">2022-10-01T02:45:00Z</dcterms:modified>
</cp:coreProperties>
</file>