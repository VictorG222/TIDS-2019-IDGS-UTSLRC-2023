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BEA" w:rsidRPr="00A82794" w:rsidRDefault="000F4BEA" w:rsidP="000F4BE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82794">
        <w:rPr>
          <w:rFonts w:ascii="Arial" w:hAnsi="Arial" w:cs="Arial"/>
          <w:b/>
          <w:bCs/>
          <w:sz w:val="32"/>
          <w:szCs w:val="32"/>
        </w:rPr>
        <w:t xml:space="preserve">Practicas </w:t>
      </w:r>
      <w:proofErr w:type="spellStart"/>
      <w:r w:rsidRPr="00A82794">
        <w:rPr>
          <w:rFonts w:ascii="Arial" w:hAnsi="Arial" w:cs="Arial"/>
          <w:b/>
          <w:bCs/>
          <w:sz w:val="32"/>
          <w:szCs w:val="32"/>
        </w:rPr>
        <w:t>Arduino</w:t>
      </w:r>
      <w:proofErr w:type="spellEnd"/>
    </w:p>
    <w:p w:rsidR="000F4BEA" w:rsidRPr="00A82794" w:rsidRDefault="000F4BEA" w:rsidP="000F4BE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Instrucciones: Agregar Foto del código y 2 fotos del circuito armado en la </w:t>
      </w:r>
      <w:proofErr w:type="spellStart"/>
      <w:r>
        <w:rPr>
          <w:rFonts w:ascii="Arial" w:hAnsi="Arial" w:cs="Arial"/>
          <w:b/>
          <w:bCs/>
        </w:rPr>
        <w:t>Protoboard</w:t>
      </w:r>
      <w:proofErr w:type="spellEnd"/>
      <w:r>
        <w:rPr>
          <w:rFonts w:ascii="Arial" w:hAnsi="Arial" w:cs="Arial"/>
          <w:b/>
          <w:bCs/>
        </w:rPr>
        <w:t xml:space="preserve">. </w:t>
      </w:r>
    </w:p>
    <w:p w:rsidR="000F4BEA" w:rsidRPr="00A82794" w:rsidRDefault="000F4BEA" w:rsidP="000F4BEA">
      <w:pPr>
        <w:rPr>
          <w:rFonts w:ascii="Arial" w:hAnsi="Arial" w:cs="Arial"/>
        </w:rPr>
      </w:pPr>
    </w:p>
    <w:p w:rsidR="000F4BEA" w:rsidRDefault="000F4BEA" w:rsidP="000F4BEA">
      <w:pPr>
        <w:rPr>
          <w:rFonts w:ascii="Arial" w:hAnsi="Arial" w:cs="Arial"/>
          <w:b/>
          <w:bCs/>
        </w:rPr>
      </w:pPr>
      <w:r w:rsidRPr="00A82794">
        <w:rPr>
          <w:rFonts w:ascii="Arial" w:hAnsi="Arial" w:cs="Arial"/>
          <w:b/>
          <w:bCs/>
        </w:rPr>
        <w:t>Practica #</w:t>
      </w:r>
      <w:r>
        <w:rPr>
          <w:rFonts w:ascii="Arial" w:hAnsi="Arial" w:cs="Arial"/>
          <w:b/>
          <w:bCs/>
        </w:rPr>
        <w:t>6</w:t>
      </w:r>
      <w:r w:rsidRPr="00A82794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Semáforo de 1 vía</w:t>
      </w:r>
      <w:r w:rsidRPr="00A82794">
        <w:rPr>
          <w:rFonts w:ascii="Arial" w:hAnsi="Arial" w:cs="Arial"/>
          <w:b/>
          <w:bCs/>
        </w:rPr>
        <w:t>:</w:t>
      </w:r>
    </w:p>
    <w:p w:rsidR="000F4BEA" w:rsidRDefault="000F4BEA" w:rsidP="000F4BEA">
      <w:pPr>
        <w:tabs>
          <w:tab w:val="left" w:pos="1440"/>
        </w:tabs>
        <w:rPr>
          <w:rFonts w:ascii="Arial" w:hAnsi="Arial" w:cs="Arial"/>
          <w:b/>
          <w:bCs/>
        </w:rPr>
      </w:pPr>
      <w:r w:rsidRPr="00222C10">
        <w:rPr>
          <w:rFonts w:ascii="Arial" w:hAnsi="Arial" w:cs="Arial"/>
          <w:b/>
          <w:bCs/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457200" y="1798320"/>
            <wp:positionH relativeFrom="column">
              <wp:align>left</wp:align>
            </wp:positionH>
            <wp:positionV relativeFrom="paragraph">
              <wp:align>top</wp:align>
            </wp:positionV>
            <wp:extent cx="2647950" cy="2756408"/>
            <wp:effectExtent l="0" t="0" r="0" b="6350"/>
            <wp:wrapSquare wrapText="bothSides"/>
            <wp:docPr id="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91E0EB70-0F81-4163-A816-D5BBBADC29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91E0EB70-0F81-4163-A816-D5BBBADC29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5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ab/>
      </w:r>
    </w:p>
    <w:p w:rsidR="00C36ADA" w:rsidRDefault="00C36ADA" w:rsidP="000F4BEA">
      <w:pPr>
        <w:rPr>
          <w:rFonts w:ascii="Arial" w:hAnsi="Arial" w:cs="Arial"/>
          <w:b/>
          <w:bCs/>
        </w:rPr>
      </w:pPr>
    </w:p>
    <w:p w:rsidR="00C36ADA" w:rsidRDefault="00C36ADA" w:rsidP="000F4BEA">
      <w:pPr>
        <w:rPr>
          <w:rFonts w:ascii="Arial" w:hAnsi="Arial" w:cs="Arial"/>
          <w:b/>
          <w:bCs/>
        </w:rPr>
      </w:pPr>
    </w:p>
    <w:p w:rsidR="00C36ADA" w:rsidRDefault="00C36ADA" w:rsidP="000F4BEA">
      <w:pPr>
        <w:rPr>
          <w:rFonts w:ascii="Arial" w:hAnsi="Arial" w:cs="Arial"/>
          <w:b/>
          <w:bCs/>
        </w:rPr>
      </w:pPr>
    </w:p>
    <w:p w:rsidR="00C36ADA" w:rsidRDefault="00C36ADA" w:rsidP="000F4BEA">
      <w:pPr>
        <w:rPr>
          <w:rFonts w:ascii="Arial" w:hAnsi="Arial" w:cs="Arial"/>
          <w:b/>
          <w:bCs/>
        </w:rPr>
      </w:pPr>
    </w:p>
    <w:p w:rsidR="00C36ADA" w:rsidRDefault="00C36ADA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</w:p>
    <w:p w:rsidR="009448F2" w:rsidRDefault="009448F2" w:rsidP="000F4BEA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4039868E" wp14:editId="2B16468C">
            <wp:extent cx="6062133" cy="45466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762" cy="45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2" w:rsidRDefault="009448F2" w:rsidP="009448F2">
      <w:pPr>
        <w:jc w:val="center"/>
        <w:rPr>
          <w:rFonts w:ascii="Arial" w:hAnsi="Arial" w:cs="Arial"/>
          <w:b/>
          <w:bCs/>
        </w:rPr>
      </w:pPr>
      <w:r w:rsidRPr="009448F2">
        <w:rPr>
          <w:rFonts w:ascii="Arial" w:hAnsi="Arial" w:cs="Arial"/>
          <w:b/>
          <w:bCs/>
          <w:noProof/>
          <w:lang w:eastAsia="es-MX"/>
        </w:rPr>
        <w:lastRenderedPageBreak/>
        <w:drawing>
          <wp:inline distT="0" distB="0" distL="0" distR="0" wp14:anchorId="6DD6910E" wp14:editId="5B87CB02">
            <wp:extent cx="5796643" cy="4348836"/>
            <wp:effectExtent l="0" t="0" r="0" b="0"/>
            <wp:docPr id="7" name="Imagen 7" descr="C:\Users\acer\Downloads\IMG_20210224_112822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IMG_20210224_11282213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29" cy="43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8F2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016297D8" wp14:editId="3E67E53A">
            <wp:extent cx="5695087" cy="4272643"/>
            <wp:effectExtent l="0" t="0" r="1270" b="0"/>
            <wp:docPr id="6" name="Imagen 6" descr="C:\Users\acer\Downloads\IMG_20210224_112818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IMG_20210224_1128182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34" cy="427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BEA" w:rsidRDefault="000F4BEA" w:rsidP="000F4BE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Practica #7: Semáforo de 2 vías: </w:t>
      </w:r>
    </w:p>
    <w:p w:rsidR="000F4BEA" w:rsidRDefault="000F4BEA" w:rsidP="000F4BEA">
      <w:pPr>
        <w:rPr>
          <w:rFonts w:ascii="Arial" w:hAnsi="Arial" w:cs="Arial"/>
          <w:b/>
          <w:bCs/>
        </w:rPr>
      </w:pPr>
      <w:r w:rsidRPr="00222C10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5A80C523" wp14:editId="1917BFD0">
            <wp:extent cx="2695575" cy="2389968"/>
            <wp:effectExtent l="0" t="0" r="0" b="0"/>
            <wp:docPr id="2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2CB8A06-9126-49A0-9A44-1C2D3911D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A2CB8A06-9126-49A0-9A44-1C2D3911D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530" cy="24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008">
        <w:rPr>
          <w:rFonts w:ascii="Arial" w:hAnsi="Arial" w:cs="Arial"/>
          <w:b/>
          <w:bCs/>
        </w:rPr>
        <w:t xml:space="preserve">  </w:t>
      </w:r>
      <w:r w:rsidR="00B10008" w:rsidRPr="00B10008">
        <w:rPr>
          <w:rFonts w:ascii="Arial" w:hAnsi="Arial" w:cs="Arial"/>
          <w:b/>
          <w:bCs/>
          <w:sz w:val="96"/>
        </w:rPr>
        <w:t xml:space="preserve">  </w:t>
      </w:r>
      <w:hyperlink r:id="rId13" w:history="1">
        <w:r w:rsidR="00B10008" w:rsidRPr="00B10008">
          <w:rPr>
            <w:rStyle w:val="Hipervnculo"/>
            <w:rFonts w:ascii="Arial" w:hAnsi="Arial" w:cs="Arial"/>
            <w:b/>
            <w:bCs/>
            <w:sz w:val="96"/>
          </w:rPr>
          <w:t>VIDEO</w:t>
        </w:r>
      </w:hyperlink>
      <w:bookmarkStart w:id="0" w:name="_GoBack"/>
      <w:bookmarkEnd w:id="0"/>
    </w:p>
    <w:p w:rsidR="009448F2" w:rsidRDefault="009448F2" w:rsidP="000F4BEA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4C4A452C" wp14:editId="584C78C8">
            <wp:extent cx="6858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0097" cy="51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2" w:rsidRDefault="009448F2" w:rsidP="000F4BEA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1EE18205" wp14:editId="4C45CA37">
            <wp:extent cx="6858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EA" w:rsidRDefault="000F4BEA" w:rsidP="000F4BEA">
      <w:pPr>
        <w:rPr>
          <w:rFonts w:ascii="Arial" w:hAnsi="Arial" w:cs="Arial"/>
          <w:b/>
          <w:bCs/>
        </w:rPr>
      </w:pPr>
    </w:p>
    <w:p w:rsidR="007D3ABF" w:rsidRDefault="009448F2" w:rsidP="009448F2">
      <w:pPr>
        <w:jc w:val="center"/>
      </w:pPr>
      <w:r w:rsidRPr="009448F2">
        <w:rPr>
          <w:noProof/>
          <w:lang w:eastAsia="es-MX"/>
        </w:rPr>
        <w:lastRenderedPageBreak/>
        <w:drawing>
          <wp:inline distT="0" distB="0" distL="0" distR="0">
            <wp:extent cx="5758543" cy="4317611"/>
            <wp:effectExtent l="0" t="0" r="0" b="6985"/>
            <wp:docPr id="9" name="Imagen 9" descr="C:\Users\acer\Downloads\IMG_20210224_12464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IMG_20210224_1246427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7883" cy="432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8F2">
        <w:rPr>
          <w:noProof/>
          <w:lang w:eastAsia="es-MX"/>
        </w:rPr>
        <w:drawing>
          <wp:inline distT="0" distB="0" distL="0" distR="0">
            <wp:extent cx="5627551" cy="4222351"/>
            <wp:effectExtent l="0" t="0" r="0" b="6985"/>
            <wp:docPr id="8" name="Imagen 8" descr="C:\Users\acer\Downloads\IMG_20210224_124626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IMG_20210224_12462618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10" cy="422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ABF" w:rsidSect="000F4BEA">
      <w:headerReference w:type="default" r:id="rId18"/>
      <w:foot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999" w:rsidRDefault="00445999" w:rsidP="00E401B2">
      <w:pPr>
        <w:spacing w:after="0" w:line="240" w:lineRule="auto"/>
      </w:pPr>
      <w:r>
        <w:separator/>
      </w:r>
    </w:p>
  </w:endnote>
  <w:endnote w:type="continuationSeparator" w:id="0">
    <w:p w:rsidR="00445999" w:rsidRDefault="00445999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3CB9D9C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0F4BEA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24 de febrero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2-2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0F4BEA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24 de febrero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999" w:rsidRDefault="00445999" w:rsidP="00E401B2">
      <w:pPr>
        <w:spacing w:after="0" w:line="240" w:lineRule="auto"/>
      </w:pPr>
      <w:r>
        <w:separator/>
      </w:r>
    </w:p>
  </w:footnote>
  <w:footnote w:type="continuationSeparator" w:id="0">
    <w:p w:rsidR="00445999" w:rsidRDefault="00445999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EA"/>
    <w:rsid w:val="0009207A"/>
    <w:rsid w:val="000F4BEA"/>
    <w:rsid w:val="00445999"/>
    <w:rsid w:val="005C2AEC"/>
    <w:rsid w:val="007D3ABF"/>
    <w:rsid w:val="009448F2"/>
    <w:rsid w:val="00B10008"/>
    <w:rsid w:val="00C36ADA"/>
    <w:rsid w:val="00C503ED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3AC73"/>
  <w15:chartTrackingRefBased/>
  <w15:docId w15:val="{0F8AE960-618E-4109-ABB7-0BEDFC12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BE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B100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_a9wm_xOMFI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14BB16-1F66-4F84-9E85-52CF4C030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26</TotalTime>
  <Pages>5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2021-02-25T05:45:00Z</dcterms:created>
  <dcterms:modified xsi:type="dcterms:W3CDTF">2021-02-25T06:11:00Z</dcterms:modified>
</cp:coreProperties>
</file>