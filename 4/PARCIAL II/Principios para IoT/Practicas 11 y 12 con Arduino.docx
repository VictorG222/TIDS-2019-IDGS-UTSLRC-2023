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F07" w:rsidRPr="00A82794" w:rsidRDefault="00982F07" w:rsidP="00982F0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82794">
        <w:rPr>
          <w:rFonts w:ascii="Arial" w:hAnsi="Arial" w:cs="Arial"/>
          <w:b/>
          <w:bCs/>
          <w:sz w:val="32"/>
          <w:szCs w:val="32"/>
        </w:rPr>
        <w:t xml:space="preserve">Practicas </w:t>
      </w:r>
      <w:proofErr w:type="spellStart"/>
      <w:r w:rsidRPr="00A82794">
        <w:rPr>
          <w:rFonts w:ascii="Arial" w:hAnsi="Arial" w:cs="Arial"/>
          <w:b/>
          <w:bCs/>
          <w:sz w:val="32"/>
          <w:szCs w:val="32"/>
        </w:rPr>
        <w:t>Arduino</w:t>
      </w:r>
      <w:proofErr w:type="spellEnd"/>
    </w:p>
    <w:p w:rsidR="00982F07" w:rsidRPr="008E5FBD" w:rsidRDefault="00982F07" w:rsidP="00982F0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Instrucciones: Agregar Foto del código y monitor serial y 2 fotos del circuito armado en la </w:t>
      </w:r>
      <w:proofErr w:type="spellStart"/>
      <w:r>
        <w:rPr>
          <w:rFonts w:ascii="Arial" w:hAnsi="Arial" w:cs="Arial"/>
          <w:b/>
          <w:bCs/>
        </w:rPr>
        <w:t>Protoboard</w:t>
      </w:r>
      <w:proofErr w:type="spellEnd"/>
      <w:r>
        <w:rPr>
          <w:rFonts w:ascii="Arial" w:hAnsi="Arial" w:cs="Arial"/>
          <w:b/>
          <w:bCs/>
        </w:rPr>
        <w:t xml:space="preserve">. </w:t>
      </w:r>
    </w:p>
    <w:p w:rsidR="00982F07" w:rsidRDefault="00982F07" w:rsidP="00982F07">
      <w:pPr>
        <w:rPr>
          <w:rFonts w:ascii="Arial" w:hAnsi="Arial" w:cs="Arial"/>
          <w:b/>
          <w:bCs/>
        </w:rPr>
      </w:pPr>
    </w:p>
    <w:p w:rsidR="00982F07" w:rsidRDefault="00982F07" w:rsidP="00982F07">
      <w:pPr>
        <w:rPr>
          <w:rFonts w:ascii="Arial" w:hAnsi="Arial" w:cs="Arial"/>
          <w:b/>
          <w:bCs/>
        </w:rPr>
      </w:pPr>
      <w:r w:rsidRPr="00A82794">
        <w:rPr>
          <w:rFonts w:ascii="Arial" w:hAnsi="Arial" w:cs="Arial"/>
          <w:b/>
          <w:bCs/>
        </w:rPr>
        <w:t>Practica #</w:t>
      </w:r>
      <w:r>
        <w:rPr>
          <w:rFonts w:ascii="Arial" w:hAnsi="Arial" w:cs="Arial"/>
          <w:b/>
          <w:bCs/>
        </w:rPr>
        <w:t>11</w:t>
      </w:r>
      <w:r w:rsidRPr="00A82794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Foto Potenciómetro valores:</w:t>
      </w:r>
    </w:p>
    <w:p w:rsidR="00FF7210" w:rsidRDefault="00982F07" w:rsidP="00982F07">
      <w:pPr>
        <w:rPr>
          <w:rFonts w:ascii="Arial" w:hAnsi="Arial" w:cs="Arial"/>
          <w:b/>
          <w:bCs/>
        </w:rPr>
      </w:pPr>
      <w:r w:rsidRPr="001E4A5A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4D054B13" wp14:editId="5F1E012D">
            <wp:extent cx="3253054" cy="2105025"/>
            <wp:effectExtent l="0" t="0" r="508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DA8E515-7418-408C-B849-9E3E60F51F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DA8E515-7418-408C-B849-9E3E60F51F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358" cy="21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10" w:rsidRDefault="00C608EB" w:rsidP="00982F07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drawing>
          <wp:inline distT="0" distB="0" distL="0" distR="0" wp14:anchorId="75C0A3C2" wp14:editId="1F3D19DD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07" w:rsidRDefault="00C608EB" w:rsidP="00982F07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6ABD2CF2" wp14:editId="6565E047">
            <wp:extent cx="5612130" cy="42094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07" w:rsidRDefault="00FF7210" w:rsidP="00FF7210">
      <w:pPr>
        <w:jc w:val="center"/>
        <w:rPr>
          <w:rFonts w:ascii="Arial" w:hAnsi="Arial" w:cs="Arial"/>
          <w:b/>
          <w:bCs/>
        </w:rPr>
      </w:pPr>
      <w:r w:rsidRPr="00FF7210">
        <w:rPr>
          <w:rFonts w:ascii="Arial" w:hAnsi="Arial" w:cs="Arial"/>
          <w:b/>
          <w:bCs/>
          <w:noProof/>
          <w:lang w:eastAsia="es-MX"/>
        </w:rPr>
        <w:lastRenderedPageBreak/>
        <w:drawing>
          <wp:inline distT="0" distB="0" distL="0" distR="0">
            <wp:extent cx="5024219" cy="3769170"/>
            <wp:effectExtent l="0" t="0" r="5080" b="3175"/>
            <wp:docPr id="8" name="Imagen 8" descr="C:\Users\acer\Desktop\Practicas\IMG_20210303_231436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Practicas\IMG_20210303_2314362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281" cy="377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210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>
            <wp:extent cx="5024120" cy="3769096"/>
            <wp:effectExtent l="0" t="0" r="5080" b="3175"/>
            <wp:docPr id="7" name="Imagen 7" descr="C:\Users\acer\Desktop\Practicas\IMG_20210303_231441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Practicas\IMG_20210303_2314418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435" cy="377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210" w:rsidRDefault="00FF7210" w:rsidP="00FF7210">
      <w:pPr>
        <w:jc w:val="center"/>
        <w:rPr>
          <w:rFonts w:ascii="Arial" w:hAnsi="Arial" w:cs="Arial"/>
          <w:b/>
          <w:bCs/>
        </w:rPr>
      </w:pPr>
    </w:p>
    <w:p w:rsidR="00FF7210" w:rsidRDefault="00FF7210" w:rsidP="00FF7210">
      <w:pPr>
        <w:jc w:val="center"/>
        <w:rPr>
          <w:rFonts w:ascii="Arial" w:hAnsi="Arial" w:cs="Arial"/>
          <w:b/>
          <w:bCs/>
        </w:rPr>
      </w:pPr>
    </w:p>
    <w:p w:rsidR="00FF7210" w:rsidRDefault="00FF7210" w:rsidP="00FF7210">
      <w:pPr>
        <w:jc w:val="center"/>
        <w:rPr>
          <w:rFonts w:ascii="Arial" w:hAnsi="Arial" w:cs="Arial"/>
          <w:b/>
          <w:bCs/>
        </w:rPr>
      </w:pPr>
    </w:p>
    <w:p w:rsidR="00FF7210" w:rsidRDefault="00FF7210" w:rsidP="00FF7210">
      <w:pPr>
        <w:jc w:val="center"/>
        <w:rPr>
          <w:rFonts w:ascii="Arial" w:hAnsi="Arial" w:cs="Arial"/>
          <w:b/>
          <w:bCs/>
        </w:rPr>
      </w:pPr>
    </w:p>
    <w:p w:rsidR="00982F07" w:rsidRDefault="002E4D1A" w:rsidP="00982F0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Practica #12</w:t>
      </w:r>
      <w:r w:rsidR="00982F07">
        <w:rPr>
          <w:rFonts w:ascii="Arial" w:hAnsi="Arial" w:cs="Arial"/>
          <w:b/>
          <w:bCs/>
        </w:rPr>
        <w:t xml:space="preserve">: Encender 4 Leds con Potenciómetro con 4 valores diferentes usando </w:t>
      </w:r>
      <w:proofErr w:type="spellStart"/>
      <w:r w:rsidR="00982F07">
        <w:rPr>
          <w:rFonts w:ascii="Arial" w:hAnsi="Arial" w:cs="Arial"/>
          <w:b/>
          <w:bCs/>
        </w:rPr>
        <w:t>if</w:t>
      </w:r>
      <w:proofErr w:type="spellEnd"/>
      <w:r w:rsidR="00982F07">
        <w:rPr>
          <w:rFonts w:ascii="Arial" w:hAnsi="Arial" w:cs="Arial"/>
          <w:b/>
          <w:bCs/>
        </w:rPr>
        <w:t xml:space="preserve"> anidados:</w:t>
      </w:r>
    </w:p>
    <w:p w:rsidR="00FF7210" w:rsidRDefault="00982F07" w:rsidP="00982F07">
      <w:pPr>
        <w:rPr>
          <w:rFonts w:ascii="Arial" w:hAnsi="Arial" w:cs="Arial"/>
          <w:b/>
          <w:bCs/>
        </w:rPr>
      </w:pPr>
      <w:r w:rsidRPr="001E4A5A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1D1FFD0E" wp14:editId="6F3BD687">
            <wp:extent cx="3254761" cy="2105025"/>
            <wp:effectExtent l="0" t="0" r="3175" b="0"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F442D194-A2E0-4337-BF73-61194FDF67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F442D194-A2E0-4337-BF73-61194FDF67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818" cy="211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t xml:space="preserve"> </w:t>
      </w:r>
    </w:p>
    <w:p w:rsidR="00FF7210" w:rsidRDefault="002E4D1A" w:rsidP="00982F07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drawing>
          <wp:inline distT="0" distB="0" distL="0" distR="0" wp14:anchorId="560163F5" wp14:editId="29EBE076">
            <wp:extent cx="5612130" cy="4209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F07" w:rsidRDefault="002E4D1A" w:rsidP="00FF7210">
      <w:pPr>
        <w:jc w:val="center"/>
        <w:rPr>
          <w:rFonts w:ascii="Arial" w:hAnsi="Arial" w:cs="Arial"/>
          <w:b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34B852C0" wp14:editId="0CE68E06">
            <wp:extent cx="5727268" cy="4295775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872" cy="43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7C364AB" wp14:editId="4D189EAD">
            <wp:extent cx="5657850" cy="4243707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9231" cy="42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3ABF" w:rsidRDefault="00FF7210">
      <w:r w:rsidRPr="00FF7210">
        <w:rPr>
          <w:noProof/>
          <w:lang w:eastAsia="es-MX"/>
        </w:rPr>
        <w:lastRenderedPageBreak/>
        <w:drawing>
          <wp:inline distT="0" distB="0" distL="0" distR="0" wp14:anchorId="7BAF6363" wp14:editId="1284D88F">
            <wp:extent cx="3331811" cy="2499525"/>
            <wp:effectExtent l="0" t="0" r="2540" b="0"/>
            <wp:docPr id="11" name="Imagen 11" descr="C:\Users\acer\Desktop\Practicas\IMG_20210303_233121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Practicas\IMG_20210303_23312155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286" cy="250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210">
        <w:rPr>
          <w:noProof/>
          <w:lang w:eastAsia="es-MX"/>
        </w:rPr>
        <w:drawing>
          <wp:inline distT="0" distB="0" distL="0" distR="0">
            <wp:extent cx="3327358" cy="2496185"/>
            <wp:effectExtent l="0" t="0" r="6985" b="0"/>
            <wp:docPr id="13" name="Imagen 13" descr="C:\Users\acer\Desktop\Practicas\IMG_20210303_233135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Practicas\IMG_20210303_23313591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9" cy="250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210">
        <w:rPr>
          <w:noProof/>
          <w:lang w:eastAsia="es-MX"/>
        </w:rPr>
        <w:drawing>
          <wp:inline distT="0" distB="0" distL="0" distR="0">
            <wp:extent cx="3331210" cy="2499074"/>
            <wp:effectExtent l="0" t="0" r="2540" b="0"/>
            <wp:docPr id="12" name="Imagen 12" descr="C:\Users\acer\Desktop\Practicas\IMG_20210303_233128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Practicas\IMG_20210303_23312894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008" cy="250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7210">
        <w:rPr>
          <w:noProof/>
          <w:lang w:eastAsia="es-MX"/>
        </w:rPr>
        <w:drawing>
          <wp:inline distT="0" distB="0" distL="0" distR="0">
            <wp:extent cx="3326765" cy="2495740"/>
            <wp:effectExtent l="0" t="0" r="6985" b="0"/>
            <wp:docPr id="10" name="Imagen 10" descr="C:\Users\acer\Desktop\Practicas\IMG_20210303_2331417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Practicas\IMG_20210303_23314178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95" cy="25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3ABF" w:rsidSect="00FF7210">
      <w:headerReference w:type="default" r:id="rId21"/>
      <w:footerReference w:type="default" r:id="rId2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0357" w:rsidRDefault="00C10357" w:rsidP="00E401B2">
      <w:pPr>
        <w:spacing w:after="0" w:line="240" w:lineRule="auto"/>
      </w:pPr>
      <w:r>
        <w:separator/>
      </w:r>
    </w:p>
  </w:endnote>
  <w:endnote w:type="continuationSeparator" w:id="0">
    <w:p w:rsidR="00C10357" w:rsidRDefault="00C10357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E3F1B54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3-0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F76A8B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4 de marzo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3-04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F76A8B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4 de marzo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0357" w:rsidRDefault="00C10357" w:rsidP="00E401B2">
      <w:pPr>
        <w:spacing w:after="0" w:line="240" w:lineRule="auto"/>
      </w:pPr>
      <w:r>
        <w:separator/>
      </w:r>
    </w:p>
  </w:footnote>
  <w:footnote w:type="continuationSeparator" w:id="0">
    <w:p w:rsidR="00C10357" w:rsidRDefault="00C10357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F07"/>
    <w:rsid w:val="002E4D1A"/>
    <w:rsid w:val="005C2AEC"/>
    <w:rsid w:val="007A0839"/>
    <w:rsid w:val="007D3ABF"/>
    <w:rsid w:val="00982F07"/>
    <w:rsid w:val="00C10357"/>
    <w:rsid w:val="00C503ED"/>
    <w:rsid w:val="00C608EB"/>
    <w:rsid w:val="00DE35FD"/>
    <w:rsid w:val="00E33CE4"/>
    <w:rsid w:val="00E401B2"/>
    <w:rsid w:val="00F76A8B"/>
    <w:rsid w:val="00FF7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BF63D3"/>
  <w15:chartTrackingRefBased/>
  <w15:docId w15:val="{EF3C3DD9-DFDE-4629-8042-EC7D4A5F1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F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1696C7-9E4F-4921-A30E-B06EA94F4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31</TotalTime>
  <Pages>6</Pages>
  <Words>43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cp:lastPrinted>2021-03-04T07:30:00Z</cp:lastPrinted>
  <dcterms:created xsi:type="dcterms:W3CDTF">2021-03-04T05:45:00Z</dcterms:created>
  <dcterms:modified xsi:type="dcterms:W3CDTF">2021-03-04T07:30:00Z</dcterms:modified>
</cp:coreProperties>
</file>