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6D8" w:rsidRPr="00A82794" w:rsidRDefault="00F076D8" w:rsidP="00F076D8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82794">
        <w:rPr>
          <w:rFonts w:ascii="Arial" w:hAnsi="Arial" w:cs="Arial"/>
          <w:b/>
          <w:bCs/>
          <w:sz w:val="32"/>
          <w:szCs w:val="32"/>
        </w:rPr>
        <w:t xml:space="preserve">Practicas </w:t>
      </w:r>
      <w:proofErr w:type="spellStart"/>
      <w:r w:rsidRPr="00A82794">
        <w:rPr>
          <w:rFonts w:ascii="Arial" w:hAnsi="Arial" w:cs="Arial"/>
          <w:b/>
          <w:bCs/>
          <w:sz w:val="32"/>
          <w:szCs w:val="32"/>
        </w:rPr>
        <w:t>Arduino</w:t>
      </w:r>
      <w:proofErr w:type="spellEnd"/>
    </w:p>
    <w:p w:rsidR="00F076D8" w:rsidRDefault="00F076D8" w:rsidP="00F076D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t xml:space="preserve">Instrucciones: Agregar Foto del código y monitor serial y 2 fotos del circuito armado en la </w:t>
      </w:r>
      <w:proofErr w:type="spellStart"/>
      <w:r>
        <w:rPr>
          <w:rFonts w:ascii="Arial" w:hAnsi="Arial" w:cs="Arial"/>
          <w:b/>
          <w:bCs/>
        </w:rPr>
        <w:t>Protoboard</w:t>
      </w:r>
      <w:proofErr w:type="spellEnd"/>
      <w:r>
        <w:rPr>
          <w:rFonts w:ascii="Arial" w:hAnsi="Arial" w:cs="Arial"/>
          <w:b/>
          <w:bCs/>
        </w:rPr>
        <w:t xml:space="preserve">. </w:t>
      </w:r>
      <w:bookmarkStart w:id="0" w:name="_GoBack"/>
      <w:bookmarkEnd w:id="0"/>
    </w:p>
    <w:p w:rsidR="00F076D8" w:rsidRDefault="00F076D8" w:rsidP="00F076D8">
      <w:pPr>
        <w:rPr>
          <w:rFonts w:ascii="Arial" w:hAnsi="Arial" w:cs="Arial"/>
          <w:b/>
          <w:bCs/>
        </w:rPr>
      </w:pPr>
      <w:r w:rsidRPr="00A82794">
        <w:rPr>
          <w:rFonts w:ascii="Arial" w:hAnsi="Arial" w:cs="Arial"/>
          <w:b/>
          <w:bCs/>
        </w:rPr>
        <w:t>Practica #</w:t>
      </w:r>
      <w:r>
        <w:rPr>
          <w:rFonts w:ascii="Arial" w:hAnsi="Arial" w:cs="Arial"/>
          <w:b/>
          <w:bCs/>
        </w:rPr>
        <w:t>8</w:t>
      </w:r>
      <w:r w:rsidRPr="00A82794">
        <w:rPr>
          <w:rFonts w:ascii="Arial" w:hAnsi="Arial" w:cs="Arial"/>
          <w:b/>
          <w:bCs/>
        </w:rPr>
        <w:t xml:space="preserve">: </w:t>
      </w:r>
      <w:r>
        <w:rPr>
          <w:rFonts w:ascii="Arial" w:hAnsi="Arial" w:cs="Arial"/>
          <w:b/>
          <w:bCs/>
        </w:rPr>
        <w:t>Foto Resistencia (LDR), valores:</w:t>
      </w:r>
    </w:p>
    <w:p w:rsidR="00B05754" w:rsidRDefault="00F076D8" w:rsidP="00F076D8">
      <w:pPr>
        <w:rPr>
          <w:rFonts w:ascii="Arial" w:hAnsi="Arial" w:cs="Arial"/>
          <w:b/>
          <w:bCs/>
        </w:rPr>
      </w:pPr>
      <w:r w:rsidRPr="008E5FBD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334D71BC" wp14:editId="3D1101FA">
            <wp:extent cx="2914650" cy="1889675"/>
            <wp:effectExtent l="0" t="0" r="0" b="0"/>
            <wp:docPr id="4" name="Imagen 3">
              <a:extLst xmlns:a="http://schemas.openxmlformats.org/drawingml/2006/main">
                <a:ext uri="{FF2B5EF4-FFF2-40B4-BE49-F238E27FC236}">
                  <a16:creationId xmlns:a16="http://schemas.microsoft.com/office/drawing/2014/main" id="{62D1797F-382A-4C60-99CD-AC8BCE5FF81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>
                      <a:extLst>
                        <a:ext uri="{FF2B5EF4-FFF2-40B4-BE49-F238E27FC236}">
                          <a16:creationId xmlns:a16="http://schemas.microsoft.com/office/drawing/2014/main" id="{62D1797F-382A-4C60-99CD-AC8BCE5FF81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7103" cy="19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D8" w:rsidRDefault="00015E70" w:rsidP="00F076D8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drawing>
          <wp:inline distT="0" distB="0" distL="0" distR="0" wp14:anchorId="2BC0F815" wp14:editId="3FD906CA">
            <wp:extent cx="6819880" cy="5115296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0393" cy="512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E70" w:rsidRDefault="00015E70" w:rsidP="00F076D8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3FCAB6E7" wp14:editId="2DB8A9C1">
            <wp:extent cx="6796131" cy="5097483"/>
            <wp:effectExtent l="0" t="0" r="508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96131" cy="5097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4" w:rsidRDefault="00B05754" w:rsidP="00B05754">
      <w:pPr>
        <w:jc w:val="center"/>
        <w:rPr>
          <w:rFonts w:ascii="Arial" w:hAnsi="Arial" w:cs="Arial"/>
          <w:b/>
          <w:bCs/>
        </w:rPr>
      </w:pPr>
      <w:r w:rsidRPr="00B05754">
        <w:rPr>
          <w:rFonts w:ascii="Arial" w:hAnsi="Arial" w:cs="Arial"/>
          <w:b/>
          <w:bCs/>
          <w:noProof/>
          <w:lang w:eastAsia="es-MX"/>
        </w:rPr>
        <w:lastRenderedPageBreak/>
        <w:drawing>
          <wp:inline distT="0" distB="0" distL="0" distR="0">
            <wp:extent cx="5728604" cy="4297383"/>
            <wp:effectExtent l="0" t="0" r="5715" b="8255"/>
            <wp:docPr id="13" name="Imagen 13" descr="C:\Users\acer\Desktop\Practicas\IMG_20210303_2252400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cer\Desktop\Practicas\IMG_20210303_22524007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80" cy="4305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754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>
            <wp:extent cx="5728335" cy="4296346"/>
            <wp:effectExtent l="0" t="0" r="5715" b="9525"/>
            <wp:docPr id="12" name="Imagen 12" descr="C:\Users\acer\Desktop\Practicas\IMG_20210303_225233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cer\Desktop\Practicas\IMG_20210303_22523352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964" cy="4305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76D8" w:rsidRDefault="00F076D8" w:rsidP="00F076D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Practica #9: Encender Led con </w:t>
      </w:r>
      <w:proofErr w:type="spellStart"/>
      <w:r>
        <w:rPr>
          <w:rFonts w:ascii="Arial" w:hAnsi="Arial" w:cs="Arial"/>
          <w:b/>
          <w:bCs/>
        </w:rPr>
        <w:t>Fotoresistencia</w:t>
      </w:r>
      <w:proofErr w:type="spellEnd"/>
      <w:r>
        <w:rPr>
          <w:rFonts w:ascii="Arial" w:hAnsi="Arial" w:cs="Arial"/>
          <w:b/>
          <w:bCs/>
        </w:rPr>
        <w:t xml:space="preserve">: </w:t>
      </w:r>
    </w:p>
    <w:p w:rsidR="00B05754" w:rsidRDefault="00F076D8" w:rsidP="00F076D8">
      <w:pPr>
        <w:rPr>
          <w:rFonts w:ascii="Arial" w:hAnsi="Arial" w:cs="Arial"/>
          <w:b/>
          <w:bCs/>
        </w:rPr>
      </w:pPr>
      <w:r w:rsidRPr="008E5FBD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5085B500" wp14:editId="347DB165">
            <wp:extent cx="3020707" cy="1952625"/>
            <wp:effectExtent l="0" t="0" r="8255" b="0"/>
            <wp:docPr id="5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75FFC83-9B66-449D-8CC2-F9345C5CF16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75FFC83-9B66-449D-8CC2-F9345C5CF16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515" cy="196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4" w:rsidRDefault="003330CB" w:rsidP="00F076D8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drawing>
          <wp:inline distT="0" distB="0" distL="0" distR="0" wp14:anchorId="157BF53F" wp14:editId="3672C8AB">
            <wp:extent cx="6852062" cy="5139432"/>
            <wp:effectExtent l="0" t="0" r="635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89005" cy="516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4" w:rsidRDefault="003330CB" w:rsidP="00F076D8">
      <w:pPr>
        <w:rPr>
          <w:rFonts w:ascii="Arial" w:hAnsi="Arial" w:cs="Arial"/>
          <w:b/>
          <w:bCs/>
        </w:rPr>
      </w:pPr>
      <w:r>
        <w:rPr>
          <w:noProof/>
          <w:lang w:eastAsia="es-MX"/>
        </w:rPr>
        <w:lastRenderedPageBreak/>
        <w:drawing>
          <wp:inline distT="0" distB="0" distL="0" distR="0" wp14:anchorId="45872848" wp14:editId="4E4F8B7D">
            <wp:extent cx="6796131" cy="5097483"/>
            <wp:effectExtent l="0" t="0" r="508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06984" cy="510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0CB" w:rsidRDefault="00B05754" w:rsidP="00B05754">
      <w:pPr>
        <w:jc w:val="center"/>
        <w:rPr>
          <w:rFonts w:ascii="Arial" w:hAnsi="Arial" w:cs="Arial"/>
          <w:b/>
          <w:bCs/>
        </w:rPr>
      </w:pPr>
      <w:r w:rsidRPr="00B05754">
        <w:rPr>
          <w:rFonts w:ascii="Arial" w:hAnsi="Arial" w:cs="Arial"/>
          <w:b/>
          <w:bCs/>
          <w:noProof/>
          <w:lang w:eastAsia="es-MX"/>
        </w:rPr>
        <w:lastRenderedPageBreak/>
        <w:drawing>
          <wp:inline distT="0" distB="0" distL="0" distR="0">
            <wp:extent cx="5454015" cy="4091603"/>
            <wp:effectExtent l="0" t="0" r="0" b="4445"/>
            <wp:docPr id="15" name="Imagen 15" descr="C:\Users\acer\Desktop\Practicas\IMG_20210303_225733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cer\Desktop\Practicas\IMG_20210303_225733606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197" cy="4098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754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>
            <wp:extent cx="5454068" cy="4090596"/>
            <wp:effectExtent l="0" t="0" r="0" b="5715"/>
            <wp:docPr id="14" name="Imagen 14" descr="C:\Users\acer\Desktop\Practicas\IMG_20210303_2257522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cer\Desktop\Practicas\IMG_20210303_22575223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0385" cy="409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754" w:rsidRDefault="00B05754" w:rsidP="00F076D8">
      <w:pPr>
        <w:rPr>
          <w:rFonts w:ascii="Arial" w:hAnsi="Arial" w:cs="Arial"/>
          <w:b/>
          <w:bCs/>
        </w:rPr>
      </w:pPr>
    </w:p>
    <w:p w:rsidR="00F076D8" w:rsidRDefault="00F076D8" w:rsidP="00F076D8">
      <w:pPr>
        <w:rPr>
          <w:rFonts w:ascii="Arial" w:hAnsi="Arial" w:cs="Arial"/>
          <w:b/>
          <w:bCs/>
        </w:rPr>
      </w:pPr>
    </w:p>
    <w:p w:rsidR="00F076D8" w:rsidRDefault="00F076D8" w:rsidP="00F076D8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</w:rPr>
        <w:lastRenderedPageBreak/>
        <w:t xml:space="preserve">Practica #10: Encender Led y </w:t>
      </w:r>
      <w:proofErr w:type="spellStart"/>
      <w:r>
        <w:rPr>
          <w:rFonts w:ascii="Arial" w:hAnsi="Arial" w:cs="Arial"/>
          <w:b/>
          <w:bCs/>
        </w:rPr>
        <w:t>Buzzer</w:t>
      </w:r>
      <w:proofErr w:type="spellEnd"/>
      <w:r>
        <w:rPr>
          <w:rFonts w:ascii="Arial" w:hAnsi="Arial" w:cs="Arial"/>
          <w:b/>
          <w:bCs/>
        </w:rPr>
        <w:t xml:space="preserve"> tipo alarma con </w:t>
      </w:r>
      <w:proofErr w:type="spellStart"/>
      <w:r>
        <w:rPr>
          <w:rFonts w:ascii="Arial" w:hAnsi="Arial" w:cs="Arial"/>
          <w:b/>
          <w:bCs/>
        </w:rPr>
        <w:t>Fotoresistencia</w:t>
      </w:r>
      <w:proofErr w:type="spellEnd"/>
      <w:r>
        <w:rPr>
          <w:rFonts w:ascii="Arial" w:hAnsi="Arial" w:cs="Arial"/>
          <w:b/>
          <w:bCs/>
        </w:rPr>
        <w:t xml:space="preserve">: </w:t>
      </w:r>
    </w:p>
    <w:p w:rsidR="00F076D8" w:rsidRDefault="00F076D8" w:rsidP="00F076D8">
      <w:pPr>
        <w:rPr>
          <w:rFonts w:ascii="Arial" w:hAnsi="Arial" w:cs="Arial"/>
          <w:b/>
          <w:bCs/>
        </w:rPr>
      </w:pPr>
      <w:r w:rsidRPr="008E5FBD">
        <w:rPr>
          <w:rFonts w:ascii="Arial" w:hAnsi="Arial" w:cs="Arial"/>
          <w:b/>
          <w:bCs/>
          <w:noProof/>
          <w:lang w:eastAsia="es-MX"/>
        </w:rPr>
        <w:drawing>
          <wp:inline distT="0" distB="0" distL="0" distR="0" wp14:anchorId="550B34D9" wp14:editId="29F75BC6">
            <wp:extent cx="3033316" cy="1962150"/>
            <wp:effectExtent l="0" t="0" r="0" b="0"/>
            <wp:docPr id="3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D69662C2-62F7-4BA5-85F5-5A05A9FE928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D69662C2-62F7-4BA5-85F5-5A05A9FE928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227" cy="199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4" w:rsidRDefault="00C25EB7">
      <w:r>
        <w:rPr>
          <w:noProof/>
          <w:lang w:eastAsia="es-MX"/>
        </w:rPr>
        <w:drawing>
          <wp:inline distT="0" distB="0" distL="0" distR="0" wp14:anchorId="44EBAC6C" wp14:editId="1EFD0E3A">
            <wp:extent cx="6861441" cy="5146469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77298" cy="515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754" w:rsidRDefault="00C25EB7">
      <w:r>
        <w:rPr>
          <w:noProof/>
          <w:lang w:eastAsia="es-MX"/>
        </w:rPr>
        <w:lastRenderedPageBreak/>
        <w:drawing>
          <wp:inline distT="0" distB="0" distL="0" distR="0" wp14:anchorId="31067C19" wp14:editId="1F338659">
            <wp:extent cx="6796131" cy="5097483"/>
            <wp:effectExtent l="0" t="0" r="5080" b="825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99926" cy="510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ABF" w:rsidRDefault="00B05754" w:rsidP="00B05754">
      <w:pPr>
        <w:jc w:val="center"/>
      </w:pPr>
      <w:r w:rsidRPr="00B05754">
        <w:rPr>
          <w:noProof/>
          <w:lang w:eastAsia="es-MX"/>
        </w:rPr>
        <w:lastRenderedPageBreak/>
        <w:drawing>
          <wp:inline distT="0" distB="0" distL="0" distR="0">
            <wp:extent cx="5594762" cy="4197189"/>
            <wp:effectExtent l="0" t="0" r="6350" b="0"/>
            <wp:docPr id="17" name="Imagen 17" descr="C:\Users\acer\Desktop\Practicas\IMG_20210304_0010222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cer\Desktop\Practicas\IMG_20210304_001022252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612" cy="4202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754">
        <w:rPr>
          <w:noProof/>
          <w:lang w:eastAsia="es-MX"/>
        </w:rPr>
        <w:drawing>
          <wp:inline distT="0" distB="0" distL="0" distR="0">
            <wp:extent cx="5594350" cy="4195809"/>
            <wp:effectExtent l="0" t="0" r="6350" b="0"/>
            <wp:docPr id="16" name="Imagen 16" descr="C:\Users\acer\Desktop\Practicas\IMG_20210304_001015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cer\Desktop\Practicas\IMG_20210304_00101500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827" cy="420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D3ABF" w:rsidSect="00B05754">
      <w:headerReference w:type="default" r:id="rId23"/>
      <w:footerReference w:type="default" r:id="rId24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4FE0" w:rsidRDefault="008F4FE0" w:rsidP="00E401B2">
      <w:pPr>
        <w:spacing w:after="0" w:line="240" w:lineRule="auto"/>
      </w:pPr>
      <w:r>
        <w:separator/>
      </w:r>
    </w:p>
  </w:endnote>
  <w:endnote w:type="continuationSeparator" w:id="0">
    <w:p w:rsidR="008F4FE0" w:rsidRDefault="008F4FE0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2720DE80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1-03-0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F076D8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3 de marzo de 2021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ángulo 451" o:spid="_x0000_s1026" style="position:absolute;margin-left:0;margin-top:0;width:467.65pt;height:58.3pt;z-index:251659264;visibility:visible;mso-wrap-style:square;mso-width-percent:100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1-03-03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F076D8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3 de marzo de 2021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>
      <w:rPr>
        <w:lang w:val="en-US"/>
      </w:rPr>
      <w:t>TI 4-3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4FE0" w:rsidRDefault="008F4FE0" w:rsidP="00E401B2">
      <w:pPr>
        <w:spacing w:after="0" w:line="240" w:lineRule="auto"/>
      </w:pPr>
      <w:r>
        <w:separator/>
      </w:r>
    </w:p>
  </w:footnote>
  <w:footnote w:type="continuationSeparator" w:id="0">
    <w:p w:rsidR="008F4FE0" w:rsidRDefault="008F4FE0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76D8"/>
    <w:rsid w:val="00015E70"/>
    <w:rsid w:val="003330CB"/>
    <w:rsid w:val="004A7BA0"/>
    <w:rsid w:val="005C2AEC"/>
    <w:rsid w:val="007D3ABF"/>
    <w:rsid w:val="00883DA8"/>
    <w:rsid w:val="008F4FE0"/>
    <w:rsid w:val="00B05754"/>
    <w:rsid w:val="00B5596B"/>
    <w:rsid w:val="00C25EB7"/>
    <w:rsid w:val="00C503ED"/>
    <w:rsid w:val="00DC2FD5"/>
    <w:rsid w:val="00DE35FD"/>
    <w:rsid w:val="00E401B2"/>
    <w:rsid w:val="00F07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724027"/>
  <w15:chartTrackingRefBased/>
  <w15:docId w15:val="{6299028F-15DD-4492-8334-167C9BDC4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76D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2021-03-03T00:00:00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696E01-B5A8-49BB-8224-E46C663EB5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</Template>
  <TotalTime>62</TotalTime>
  <Pages>9</Pages>
  <Words>48</Words>
  <Characters>268</Characters>
  <Application>Microsoft Office Word</Application>
  <DocSecurity>0</DocSecurity>
  <Lines>2</Lines>
  <Paragraphs>1</Paragraphs>
  <ScaleCrop>false</ScaleCrop>
  <Company/>
  <LinksUpToDate>false</LinksUpToDate>
  <CharactersWithSpaces>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7</cp:revision>
  <dcterms:created xsi:type="dcterms:W3CDTF">2021-03-04T05:44:00Z</dcterms:created>
  <dcterms:modified xsi:type="dcterms:W3CDTF">2021-03-04T07:25:00Z</dcterms:modified>
</cp:coreProperties>
</file>