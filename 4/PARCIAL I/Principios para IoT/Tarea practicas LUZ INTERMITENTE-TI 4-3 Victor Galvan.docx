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C71" w:rsidRDefault="00E12C71" w:rsidP="00E12C71">
      <w:pPr>
        <w:rPr>
          <w:b/>
          <w:bCs/>
        </w:rPr>
      </w:pPr>
      <w:r w:rsidRPr="00E97F15">
        <w:rPr>
          <w:b/>
          <w:bCs/>
        </w:rPr>
        <w:t>1.- Circuit</w:t>
      </w:r>
      <w:r>
        <w:rPr>
          <w:b/>
          <w:bCs/>
        </w:rPr>
        <w:t>o detector ausencia de luz</w:t>
      </w:r>
      <w:r w:rsidRPr="00E97F15">
        <w:rPr>
          <w:b/>
          <w:bCs/>
        </w:rPr>
        <w:t>:</w:t>
      </w:r>
    </w:p>
    <w:p w:rsidR="00E12C71" w:rsidRDefault="00E12C71" w:rsidP="00E12C71">
      <w:pPr>
        <w:rPr>
          <w:b/>
          <w:bCs/>
          <w:noProof/>
        </w:rPr>
      </w:pPr>
      <w:r w:rsidRPr="00E97F15">
        <w:t xml:space="preserve">A) </w:t>
      </w:r>
      <w:r>
        <w:t xml:space="preserve">Les dejo la imagen del montaje en la </w:t>
      </w:r>
      <w:proofErr w:type="spellStart"/>
      <w:r>
        <w:t>protoboard</w:t>
      </w:r>
      <w:proofErr w:type="spellEnd"/>
      <w:r>
        <w:t>:</w:t>
      </w:r>
    </w:p>
    <w:p w:rsidR="00E12C71" w:rsidRDefault="00E12C71" w:rsidP="00E12C71">
      <w:pPr>
        <w:rPr>
          <w:b/>
          <w:bCs/>
        </w:rPr>
      </w:pPr>
      <w:r w:rsidRPr="009C47EC">
        <w:rPr>
          <w:b/>
          <w:bCs/>
          <w:noProof/>
          <w:lang w:eastAsia="es-MX"/>
        </w:rPr>
        <w:drawing>
          <wp:inline distT="0" distB="0" distL="0" distR="0" wp14:anchorId="6EAE7961" wp14:editId="36737035">
            <wp:extent cx="5612130" cy="2034540"/>
            <wp:effectExtent l="0" t="0" r="7620" b="3810"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CA94E9F5-BDC1-4DF9-BF6A-262F08E47F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CA94E9F5-BDC1-4DF9-BF6A-262F08E47F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761" t="20854" r="2283" b="30619"/>
                    <a:stretch/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71" w:rsidRPr="00E97F15" w:rsidRDefault="00E12C71" w:rsidP="00E12C71">
      <w:pPr>
        <w:rPr>
          <w:b/>
          <w:bCs/>
        </w:rPr>
      </w:pPr>
      <w:r w:rsidRPr="009C47EC">
        <w:rPr>
          <w:b/>
          <w:bCs/>
          <w:noProof/>
          <w:lang w:eastAsia="es-MX"/>
        </w:rPr>
        <w:drawing>
          <wp:inline distT="0" distB="0" distL="0" distR="0" wp14:anchorId="05A45F60" wp14:editId="0DEB893F">
            <wp:extent cx="3371850" cy="1581150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4C734D28-D8EA-4193-A910-BEF8A48777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4C734D28-D8EA-4193-A910-BEF8A487779B}"/>
                        </a:ext>
                      </a:extLst>
                    </pic:cNvPr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3797" r="52843" b="56742"/>
                    <a:stretch/>
                  </pic:blipFill>
                  <pic:spPr bwMode="auto">
                    <a:xfrm>
                      <a:off x="0" y="0"/>
                      <a:ext cx="33718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C71" w:rsidRDefault="00E12C71" w:rsidP="00E12C71">
      <w:r>
        <w:t>B) Agregar foto del circuito con todos sus elementos conectados, de manera que se aprecien las conexiones y si se puede el led encendido.</w:t>
      </w:r>
    </w:p>
    <w:p w:rsidR="006F4A32" w:rsidRDefault="006F4A32" w:rsidP="00E12C71">
      <w:r w:rsidRPr="006F4A32">
        <w:rPr>
          <w:noProof/>
          <w:lang w:eastAsia="es-MX"/>
        </w:rPr>
        <w:drawing>
          <wp:inline distT="0" distB="0" distL="0" distR="0">
            <wp:extent cx="5818909" cy="3274562"/>
            <wp:effectExtent l="0" t="0" r="0" b="2540"/>
            <wp:docPr id="6" name="Imagen 6" descr="C:\Users\acer\Desktop\147135372_4568854886476495_36555172084804183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147135372_4568854886476495_3655517208480418377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410" cy="32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71" w:rsidRDefault="006F4A32" w:rsidP="00E12C71">
      <w:r w:rsidRPr="006F4A32">
        <w:rPr>
          <w:noProof/>
          <w:lang w:eastAsia="es-MX"/>
        </w:rPr>
        <w:lastRenderedPageBreak/>
        <w:drawing>
          <wp:inline distT="0" distB="0" distL="0" distR="0" wp14:anchorId="4D12E5D2" wp14:editId="690780E1">
            <wp:extent cx="5685786" cy="3199650"/>
            <wp:effectExtent l="0" t="0" r="0" b="1270"/>
            <wp:docPr id="5" name="Imagen 5" descr="C:\Users\acer\Desktop\146220592_243453663894030_507866529420255604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146220592_243453663894030_5078665294202556046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49" cy="32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A32">
        <w:rPr>
          <w:noProof/>
          <w:lang w:eastAsia="es-MX"/>
        </w:rPr>
        <w:drawing>
          <wp:inline distT="0" distB="0" distL="0" distR="0" wp14:anchorId="7A4289A3" wp14:editId="65A7351D">
            <wp:extent cx="5661168" cy="3185795"/>
            <wp:effectExtent l="0" t="0" r="0" b="0"/>
            <wp:docPr id="3" name="Imagen 3" descr="C:\Users\acer\Desktop\146059840_1839423786214793_521269147312022633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146059840_1839423786214793_5212691473120226330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51" cy="318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71" w:rsidRDefault="00E12C71" w:rsidP="00E12C71"/>
    <w:p w:rsidR="00E12C71" w:rsidRDefault="00E12C71" w:rsidP="00E12C71"/>
    <w:p w:rsidR="00E12C71" w:rsidRDefault="00E12C71" w:rsidP="00E12C71"/>
    <w:p w:rsidR="00E12C71" w:rsidRDefault="00E12C71" w:rsidP="00E12C71"/>
    <w:p w:rsidR="00E12C71" w:rsidRDefault="00E12C71" w:rsidP="00E12C71"/>
    <w:p w:rsidR="00E12C71" w:rsidRDefault="00E12C71" w:rsidP="00E12C71">
      <w:pPr>
        <w:rPr>
          <w:b/>
          <w:bCs/>
        </w:rPr>
      </w:pPr>
    </w:p>
    <w:p w:rsidR="00E12C71" w:rsidRDefault="00E12C71" w:rsidP="00E12C71">
      <w:pPr>
        <w:rPr>
          <w:b/>
          <w:bCs/>
        </w:rPr>
      </w:pPr>
      <w:r>
        <w:rPr>
          <w:b/>
          <w:bCs/>
        </w:rPr>
        <w:lastRenderedPageBreak/>
        <w:t>2</w:t>
      </w:r>
      <w:r w:rsidRPr="00E97F15">
        <w:rPr>
          <w:b/>
          <w:bCs/>
        </w:rPr>
        <w:t xml:space="preserve">.- Circuito </w:t>
      </w:r>
      <w:r>
        <w:rPr>
          <w:b/>
          <w:bCs/>
        </w:rPr>
        <w:t>detector ausencia de luz con potenciómetro</w:t>
      </w:r>
      <w:r w:rsidRPr="00E97F15">
        <w:rPr>
          <w:b/>
          <w:bCs/>
        </w:rPr>
        <w:t>:</w:t>
      </w:r>
    </w:p>
    <w:p w:rsidR="00E12C71" w:rsidRDefault="00E12C71" w:rsidP="00E12C71">
      <w:r w:rsidRPr="00E97F15">
        <w:t xml:space="preserve">A) </w:t>
      </w:r>
      <w:r>
        <w:t xml:space="preserve">Les dejo la imagen del montaje en la </w:t>
      </w:r>
      <w:proofErr w:type="spellStart"/>
      <w:r>
        <w:t>protoboard</w:t>
      </w:r>
      <w:proofErr w:type="spellEnd"/>
      <w:r>
        <w:t>:</w:t>
      </w:r>
    </w:p>
    <w:p w:rsidR="00E12C71" w:rsidRDefault="00E12C71" w:rsidP="00E12C71">
      <w:pPr>
        <w:rPr>
          <w:b/>
          <w:bCs/>
        </w:rPr>
      </w:pPr>
      <w:r w:rsidRPr="009C47EC">
        <w:rPr>
          <w:b/>
          <w:bCs/>
          <w:noProof/>
          <w:lang w:eastAsia="es-MX"/>
        </w:rPr>
        <w:drawing>
          <wp:inline distT="0" distB="0" distL="0" distR="0" wp14:anchorId="1FFCDF2D" wp14:editId="430A780C">
            <wp:extent cx="5612130" cy="1960880"/>
            <wp:effectExtent l="0" t="0" r="7620" b="1270"/>
            <wp:docPr id="1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0D221B77-E45E-4950-973D-1FC184CCA5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0D221B77-E45E-4950-973D-1FC184CCA5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761" t="21048" r="2392" b="30618"/>
                    <a:stretch/>
                  </pic:blipFill>
                  <pic:spPr>
                    <a:xfrm>
                      <a:off x="0" y="0"/>
                      <a:ext cx="5612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71" w:rsidRPr="00E97F15" w:rsidRDefault="00E12C71" w:rsidP="00E12C71">
      <w:pPr>
        <w:rPr>
          <w:b/>
          <w:bCs/>
        </w:rPr>
      </w:pPr>
      <w:r w:rsidRPr="009C47EC">
        <w:rPr>
          <w:b/>
          <w:bCs/>
          <w:noProof/>
          <w:lang w:eastAsia="es-MX"/>
        </w:rPr>
        <w:drawing>
          <wp:inline distT="0" distB="0" distL="0" distR="0" wp14:anchorId="03AC2EC4" wp14:editId="7F8AD6D6">
            <wp:extent cx="3048000" cy="1609725"/>
            <wp:effectExtent l="0" t="0" r="0" b="9525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E3764E98-EE6D-46D8-89E6-C543BA6B53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E3764E98-EE6D-46D8-89E6-C543BA6B5332}"/>
                        </a:ext>
                      </a:extLst>
                    </pic:cNvPr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" t="53320" r="52615" b="7036"/>
                    <a:stretch/>
                  </pic:blipFill>
                  <pic:spPr bwMode="auto">
                    <a:xfrm>
                      <a:off x="0" y="0"/>
                      <a:ext cx="30480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C71" w:rsidRDefault="00E12C71" w:rsidP="00E12C71">
      <w:r>
        <w:t>B) Agregar foto del circuito con todos sus elementos conectados y agregando un led y una resistencia más, de manera que se aprecien las conexiones y si se puede los 2 led encendidos.</w:t>
      </w:r>
    </w:p>
    <w:p w:rsidR="006F4A32" w:rsidRDefault="006F4A32" w:rsidP="00E12C71">
      <w:r w:rsidRPr="006F4A32">
        <w:rPr>
          <w:noProof/>
          <w:lang w:eastAsia="es-MX"/>
        </w:rPr>
        <w:drawing>
          <wp:inline distT="0" distB="0" distL="0" distR="0">
            <wp:extent cx="5591841" cy="3147695"/>
            <wp:effectExtent l="0" t="0" r="8890" b="0"/>
            <wp:docPr id="9" name="Imagen 9" descr="C:\Users\acer\Desktop\146170145_426971408385346_43610667390455116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146170145_426971408385346_4361066739045511662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57" cy="314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71" w:rsidRDefault="006F4A32" w:rsidP="00E12C71">
      <w:r w:rsidRPr="006F4A32">
        <w:rPr>
          <w:noProof/>
          <w:lang w:eastAsia="es-MX"/>
        </w:rPr>
        <w:lastRenderedPageBreak/>
        <w:drawing>
          <wp:inline distT="0" distB="0" distL="0" distR="0">
            <wp:extent cx="5686599" cy="3201035"/>
            <wp:effectExtent l="0" t="0" r="9525" b="0"/>
            <wp:docPr id="7" name="Imagen 7" descr="C:\Users\acer\Desktop\146123909_501303814186411_742070227904925507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146123909_501303814186411_7420702279049255079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405" cy="320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ABF" w:rsidRDefault="007D3ABF">
      <w:bookmarkStart w:id="0" w:name="_GoBack"/>
      <w:bookmarkEnd w:id="0"/>
    </w:p>
    <w:sectPr w:rsidR="007D3ABF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44F4" w:rsidRDefault="00D244F4" w:rsidP="00E401B2">
      <w:pPr>
        <w:spacing w:after="0" w:line="240" w:lineRule="auto"/>
      </w:pPr>
      <w:r>
        <w:separator/>
      </w:r>
    </w:p>
  </w:endnote>
  <w:endnote w:type="continuationSeparator" w:id="0">
    <w:p w:rsidR="00D244F4" w:rsidRDefault="00D244F4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712E44C2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2-0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46527B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3 de febrero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ángulo 451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2-03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46527B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3 de febrero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lang w:val="en-US"/>
      </w:rPr>
      <w:t>TI 4-3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44F4" w:rsidRDefault="00D244F4" w:rsidP="00E401B2">
      <w:pPr>
        <w:spacing w:after="0" w:line="240" w:lineRule="auto"/>
      </w:pPr>
      <w:r>
        <w:separator/>
      </w:r>
    </w:p>
  </w:footnote>
  <w:footnote w:type="continuationSeparator" w:id="0">
    <w:p w:rsidR="00D244F4" w:rsidRDefault="00D244F4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C71"/>
    <w:rsid w:val="0046527B"/>
    <w:rsid w:val="00555E90"/>
    <w:rsid w:val="005C2AEC"/>
    <w:rsid w:val="006F4A32"/>
    <w:rsid w:val="007D3ABF"/>
    <w:rsid w:val="00C503ED"/>
    <w:rsid w:val="00D244F4"/>
    <w:rsid w:val="00DE35FD"/>
    <w:rsid w:val="00E12C71"/>
    <w:rsid w:val="00E4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A2B35"/>
  <w15:chartTrackingRefBased/>
  <w15:docId w15:val="{BC609261-59C5-429B-81CE-89A379196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2C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2021-02-03T00:00:00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FD218D-8A7C-4D84-B7AC-C38914B84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22</TotalTime>
  <Pages>4</Pages>
  <Words>83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2021-02-03T19:46:00Z</dcterms:created>
  <dcterms:modified xsi:type="dcterms:W3CDTF">2021-02-04T06:32:00Z</dcterms:modified>
</cp:coreProperties>
</file>