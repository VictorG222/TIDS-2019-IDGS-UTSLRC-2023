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19B" w:rsidRPr="00760EC8" w:rsidRDefault="00C2119B" w:rsidP="00C2119B">
      <w:pPr>
        <w:jc w:val="center"/>
        <w:rPr>
          <w:rFonts w:ascii="Arial" w:hAnsi="Arial" w:cs="Arial"/>
          <w:b/>
          <w:bCs/>
          <w:sz w:val="24"/>
          <w:szCs w:val="32"/>
        </w:rPr>
      </w:pPr>
      <w:r w:rsidRPr="00760EC8">
        <w:rPr>
          <w:rFonts w:ascii="Arial" w:hAnsi="Arial" w:cs="Arial"/>
          <w:b/>
          <w:bCs/>
          <w:sz w:val="24"/>
          <w:szCs w:val="32"/>
        </w:rPr>
        <w:t>Practicas Raspberry</w:t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sz w:val="18"/>
        </w:rPr>
        <w:t xml:space="preserve">Instrucciones: Agregar Foto del código y 2 fotos del circuito armado en la </w:t>
      </w:r>
      <w:proofErr w:type="spellStart"/>
      <w:r w:rsidRPr="00760EC8">
        <w:rPr>
          <w:rFonts w:ascii="Arial" w:hAnsi="Arial" w:cs="Arial"/>
          <w:b/>
          <w:bCs/>
          <w:sz w:val="18"/>
        </w:rPr>
        <w:t>Protoboard</w:t>
      </w:r>
      <w:proofErr w:type="spellEnd"/>
      <w:r w:rsidRPr="00760EC8">
        <w:rPr>
          <w:rFonts w:ascii="Arial" w:hAnsi="Arial" w:cs="Arial"/>
          <w:b/>
          <w:bCs/>
          <w:sz w:val="18"/>
        </w:rPr>
        <w:t>.</w:t>
      </w:r>
    </w:p>
    <w:p w:rsidR="00C2119B" w:rsidRPr="00760EC8" w:rsidRDefault="00C2119B" w:rsidP="00C2119B">
      <w:pPr>
        <w:rPr>
          <w:rFonts w:ascii="Arial" w:hAnsi="Arial" w:cs="Arial"/>
          <w:sz w:val="18"/>
        </w:rPr>
      </w:pPr>
      <w:r w:rsidRPr="00760EC8">
        <w:rPr>
          <w:rFonts w:ascii="Arial" w:hAnsi="Arial" w:cs="Arial"/>
          <w:noProof/>
          <w:sz w:val="18"/>
          <w:lang w:eastAsia="es-MX"/>
        </w:rPr>
        <w:drawing>
          <wp:inline distT="0" distB="0" distL="0" distR="0" wp14:anchorId="7A8CCAF2" wp14:editId="0652AF43">
            <wp:extent cx="1931212" cy="1982419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343F1667-4108-47AA-973B-06D23FD287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343F1667-4108-47AA-973B-06D23FD28719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833" cy="201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sz w:val="18"/>
        </w:rPr>
        <w:t>Practica #1 Encender led:</w:t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sz w:val="18"/>
        </w:rPr>
        <w:t>Código:</w:t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noProof/>
          <w:sz w:val="18"/>
          <w:lang w:eastAsia="es-MX"/>
        </w:rPr>
        <w:drawing>
          <wp:inline distT="0" distB="0" distL="0" distR="0" wp14:anchorId="2D1A4EDE" wp14:editId="655076F5">
            <wp:extent cx="6858000" cy="38557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3-28-231447_1366x768_scr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953" cy="38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C8" w:rsidRPr="00760EC8" w:rsidRDefault="00760EC8" w:rsidP="00C2119B">
      <w:pPr>
        <w:rPr>
          <w:rFonts w:ascii="Arial" w:hAnsi="Arial" w:cs="Arial"/>
          <w:b/>
          <w:bCs/>
          <w:sz w:val="18"/>
        </w:rPr>
      </w:pPr>
    </w:p>
    <w:p w:rsidR="00760EC8" w:rsidRPr="00760EC8" w:rsidRDefault="00760EC8" w:rsidP="00C2119B">
      <w:pPr>
        <w:rPr>
          <w:rFonts w:ascii="Arial" w:hAnsi="Arial" w:cs="Arial"/>
          <w:b/>
          <w:bCs/>
          <w:sz w:val="18"/>
        </w:rPr>
      </w:pPr>
    </w:p>
    <w:p w:rsidR="00760EC8" w:rsidRPr="00760EC8" w:rsidRDefault="00760EC8" w:rsidP="00C2119B">
      <w:pPr>
        <w:rPr>
          <w:rFonts w:ascii="Arial" w:hAnsi="Arial" w:cs="Arial"/>
          <w:b/>
          <w:bCs/>
          <w:sz w:val="18"/>
        </w:rPr>
      </w:pPr>
    </w:p>
    <w:p w:rsidR="00760EC8" w:rsidRPr="00760EC8" w:rsidRDefault="00760EC8" w:rsidP="00C2119B">
      <w:pPr>
        <w:rPr>
          <w:rFonts w:ascii="Arial" w:hAnsi="Arial" w:cs="Arial"/>
          <w:b/>
          <w:bCs/>
          <w:sz w:val="18"/>
        </w:rPr>
      </w:pPr>
    </w:p>
    <w:p w:rsidR="00760EC8" w:rsidRDefault="00760EC8" w:rsidP="00C2119B">
      <w:pPr>
        <w:rPr>
          <w:rFonts w:ascii="Arial" w:hAnsi="Arial" w:cs="Arial"/>
          <w:b/>
          <w:bCs/>
          <w:sz w:val="18"/>
        </w:rPr>
      </w:pPr>
    </w:p>
    <w:p w:rsidR="00760EC8" w:rsidRPr="00760EC8" w:rsidRDefault="00760EC8" w:rsidP="00C2119B">
      <w:pPr>
        <w:rPr>
          <w:rFonts w:ascii="Arial" w:hAnsi="Arial" w:cs="Arial"/>
          <w:b/>
          <w:bCs/>
          <w:sz w:val="18"/>
        </w:rPr>
      </w:pPr>
      <w:bookmarkStart w:id="0" w:name="_GoBack"/>
      <w:bookmarkEnd w:id="0"/>
    </w:p>
    <w:p w:rsidR="00760EC8" w:rsidRPr="00760EC8" w:rsidRDefault="00760EC8" w:rsidP="00C2119B">
      <w:pPr>
        <w:rPr>
          <w:rFonts w:ascii="Arial" w:hAnsi="Arial" w:cs="Arial"/>
          <w:b/>
          <w:bCs/>
          <w:sz w:val="18"/>
        </w:rPr>
      </w:pP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sz w:val="18"/>
        </w:rPr>
        <w:lastRenderedPageBreak/>
        <w:t>Practica #2: Encender led con bucle infinito:</w:t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sz w:val="18"/>
        </w:rPr>
        <w:t>Código:</w:t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noProof/>
          <w:sz w:val="18"/>
          <w:lang w:eastAsia="es-MX"/>
        </w:rPr>
        <w:drawing>
          <wp:inline distT="0" distB="0" distL="0" distR="0" wp14:anchorId="5AF08CD0" wp14:editId="5956F269">
            <wp:extent cx="6858000" cy="38557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3-28-232234_1366x768_scr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275" cy="386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sz w:val="18"/>
        </w:rPr>
        <w:t xml:space="preserve">Practica #3: Encender Led con </w:t>
      </w:r>
      <w:proofErr w:type="spellStart"/>
      <w:r w:rsidRPr="00760EC8">
        <w:rPr>
          <w:rFonts w:ascii="Arial" w:hAnsi="Arial" w:cs="Arial"/>
          <w:b/>
          <w:bCs/>
          <w:sz w:val="18"/>
        </w:rPr>
        <w:t>for</w:t>
      </w:r>
      <w:proofErr w:type="spellEnd"/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sz w:val="18"/>
        </w:rPr>
        <w:t>Código:</w:t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noProof/>
          <w:sz w:val="18"/>
          <w:lang w:eastAsia="es-MX"/>
        </w:rPr>
        <w:drawing>
          <wp:inline distT="0" distB="0" distL="0" distR="0" wp14:anchorId="779E80BB" wp14:editId="16BD76EE">
            <wp:extent cx="6858000" cy="38557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3-28-232546_1366x768_scr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sz w:val="18"/>
        </w:rPr>
        <w:lastRenderedPageBreak/>
        <w:t>Fotos de la conexión real:</w:t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  <w:r w:rsidRPr="00760EC8">
        <w:rPr>
          <w:rFonts w:ascii="Arial" w:hAnsi="Arial" w:cs="Arial"/>
          <w:b/>
          <w:bCs/>
          <w:noProof/>
          <w:sz w:val="18"/>
          <w:lang w:eastAsia="es-MX"/>
        </w:rPr>
        <w:drawing>
          <wp:inline distT="0" distB="0" distL="0" distR="0" wp14:anchorId="7D8838A3" wp14:editId="6DF1BD8C">
            <wp:extent cx="6830695" cy="5123409"/>
            <wp:effectExtent l="0" t="0" r="825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328_231517047_HD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1" cy="51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EC8">
        <w:rPr>
          <w:rFonts w:ascii="Arial" w:hAnsi="Arial" w:cs="Arial"/>
          <w:b/>
          <w:bCs/>
          <w:noProof/>
          <w:sz w:val="18"/>
          <w:lang w:eastAsia="es-MX"/>
        </w:rPr>
        <w:drawing>
          <wp:inline distT="0" distB="0" distL="0" distR="0" wp14:anchorId="6E019945" wp14:editId="4E61DE2F">
            <wp:extent cx="3429000" cy="25719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10328_23152606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887" cy="257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EC8">
        <w:rPr>
          <w:rFonts w:ascii="Arial" w:hAnsi="Arial" w:cs="Arial"/>
          <w:b/>
          <w:bCs/>
          <w:noProof/>
          <w:sz w:val="18"/>
          <w:lang w:eastAsia="es-MX"/>
        </w:rPr>
        <w:drawing>
          <wp:inline distT="0" distB="0" distL="0" distR="0" wp14:anchorId="1B957D21" wp14:editId="50EE1C7A">
            <wp:extent cx="3402319" cy="2551933"/>
            <wp:effectExtent l="0" t="0" r="825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10328_2319583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986" cy="25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B" w:rsidRPr="00760EC8" w:rsidRDefault="00C2119B" w:rsidP="00C2119B">
      <w:pPr>
        <w:rPr>
          <w:rFonts w:ascii="Arial" w:hAnsi="Arial" w:cs="Arial"/>
          <w:b/>
          <w:bCs/>
          <w:sz w:val="18"/>
        </w:rPr>
      </w:pPr>
    </w:p>
    <w:p w:rsidR="007D3ABF" w:rsidRPr="00760EC8" w:rsidRDefault="007D3ABF">
      <w:pPr>
        <w:rPr>
          <w:sz w:val="18"/>
        </w:rPr>
      </w:pPr>
    </w:p>
    <w:sectPr w:rsidR="007D3ABF" w:rsidRPr="00760EC8" w:rsidSect="00C2119B">
      <w:headerReference w:type="default" r:id="rId15"/>
      <w:footerReference w:type="defaul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CA3" w:rsidRDefault="00C64CA3" w:rsidP="00E401B2">
      <w:pPr>
        <w:spacing w:after="0" w:line="240" w:lineRule="auto"/>
      </w:pPr>
      <w:r>
        <w:separator/>
      </w:r>
    </w:p>
  </w:endnote>
  <w:endnote w:type="continuationSeparator" w:id="0">
    <w:p w:rsidR="00C64CA3" w:rsidRDefault="00C64CA3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4DAD4DF1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3-2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C2119B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28 de marzo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3-28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C2119B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28 de marzo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CA3" w:rsidRDefault="00C64CA3" w:rsidP="00E401B2">
      <w:pPr>
        <w:spacing w:after="0" w:line="240" w:lineRule="auto"/>
      </w:pPr>
      <w:r>
        <w:separator/>
      </w:r>
    </w:p>
  </w:footnote>
  <w:footnote w:type="continuationSeparator" w:id="0">
    <w:p w:rsidR="00C64CA3" w:rsidRDefault="00C64CA3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19B"/>
    <w:rsid w:val="005C2AEC"/>
    <w:rsid w:val="00760EC8"/>
    <w:rsid w:val="007D3ABF"/>
    <w:rsid w:val="00C2119B"/>
    <w:rsid w:val="00C503ED"/>
    <w:rsid w:val="00C64CA3"/>
    <w:rsid w:val="00DE35FD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37199"/>
  <w15:chartTrackingRefBased/>
  <w15:docId w15:val="{085D4C54-AF8C-4191-9BAD-B82B3DD4A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11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94F559-14BA-47FC-BB76-FC340A908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1</TotalTime>
  <Pages>3</Pages>
  <Words>43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cp:lastPrinted>2021-03-29T06:44:00Z</cp:lastPrinted>
  <dcterms:created xsi:type="dcterms:W3CDTF">2021-03-29T06:43:00Z</dcterms:created>
  <dcterms:modified xsi:type="dcterms:W3CDTF">2021-03-29T06:45:00Z</dcterms:modified>
</cp:coreProperties>
</file>