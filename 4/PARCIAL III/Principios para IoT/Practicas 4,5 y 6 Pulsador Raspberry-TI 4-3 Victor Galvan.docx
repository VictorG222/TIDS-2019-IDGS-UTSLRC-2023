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5ED" w:rsidRPr="00A82794" w:rsidRDefault="006575ED" w:rsidP="006575E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82794">
        <w:rPr>
          <w:rFonts w:ascii="Arial" w:hAnsi="Arial" w:cs="Arial"/>
          <w:b/>
          <w:bCs/>
          <w:sz w:val="32"/>
          <w:szCs w:val="32"/>
        </w:rPr>
        <w:t xml:space="preserve">Practicas </w:t>
      </w:r>
      <w:r>
        <w:rPr>
          <w:rFonts w:ascii="Arial" w:hAnsi="Arial" w:cs="Arial"/>
          <w:b/>
          <w:bCs/>
          <w:sz w:val="32"/>
          <w:szCs w:val="32"/>
        </w:rPr>
        <w:t>Raspberry</w:t>
      </w:r>
    </w:p>
    <w:p w:rsidR="006575ED" w:rsidRPr="006623FB" w:rsidRDefault="006575ED" w:rsidP="006575E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Instrucciones: Agregar Foto del código y 2 fotos del circuito armado en la </w:t>
      </w:r>
      <w:proofErr w:type="spellStart"/>
      <w:r>
        <w:rPr>
          <w:rFonts w:ascii="Arial" w:hAnsi="Arial" w:cs="Arial"/>
          <w:b/>
          <w:bCs/>
        </w:rPr>
        <w:t>Protoboard</w:t>
      </w:r>
      <w:proofErr w:type="spellEnd"/>
      <w:r>
        <w:rPr>
          <w:rFonts w:ascii="Arial" w:hAnsi="Arial" w:cs="Arial"/>
          <w:b/>
          <w:bCs/>
        </w:rPr>
        <w:t>.</w:t>
      </w:r>
    </w:p>
    <w:p w:rsidR="006575ED" w:rsidRDefault="006575ED" w:rsidP="006575ED">
      <w:pPr>
        <w:rPr>
          <w:rFonts w:ascii="Arial" w:hAnsi="Arial" w:cs="Arial"/>
          <w:b/>
          <w:bCs/>
        </w:rPr>
      </w:pPr>
      <w:r w:rsidRPr="00A82794">
        <w:rPr>
          <w:rFonts w:ascii="Arial" w:hAnsi="Arial" w:cs="Arial"/>
          <w:b/>
          <w:bCs/>
        </w:rPr>
        <w:t>Practica #</w:t>
      </w:r>
      <w:r>
        <w:rPr>
          <w:rFonts w:ascii="Arial" w:hAnsi="Arial" w:cs="Arial"/>
          <w:b/>
          <w:bCs/>
        </w:rPr>
        <w:t>4</w:t>
      </w:r>
      <w:r w:rsidRPr="00A82794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Estado del pulsador</w:t>
      </w:r>
      <w:r w:rsidRPr="00A82794">
        <w:rPr>
          <w:rFonts w:ascii="Arial" w:hAnsi="Arial" w:cs="Arial"/>
          <w:b/>
          <w:bCs/>
        </w:rPr>
        <w:t>:</w:t>
      </w:r>
    </w:p>
    <w:p w:rsidR="006575ED" w:rsidRDefault="006575ED" w:rsidP="006575E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Código:</w:t>
      </w:r>
    </w:p>
    <w:p w:rsidR="009E6D1A" w:rsidRDefault="009E6D1A" w:rsidP="006575ED">
      <w:pPr>
        <w:rPr>
          <w:rFonts w:ascii="Arial" w:hAnsi="Arial" w:cs="Arial"/>
          <w:b/>
          <w:bCs/>
        </w:rPr>
      </w:pPr>
      <w:r w:rsidRPr="009E6D1A">
        <w:rPr>
          <w:noProof/>
          <w:lang w:eastAsia="es-MX"/>
        </w:rPr>
        <w:drawing>
          <wp:inline distT="0" distB="0" distL="0" distR="0" wp14:anchorId="49AD53DA" wp14:editId="1976BE78">
            <wp:extent cx="6830854" cy="3840480"/>
            <wp:effectExtent l="0" t="0" r="8255" b="7620"/>
            <wp:docPr id="15" name="Imagen 15" descr="F:\Practicas\2021-04-13-231402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Practicas\2021-04-13-231402_1366x768_scro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448" cy="384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5ED" w:rsidRDefault="006575ED" w:rsidP="006575ED">
      <w:pPr>
        <w:rPr>
          <w:rFonts w:ascii="Arial" w:hAnsi="Arial" w:cs="Arial"/>
          <w:b/>
          <w:bCs/>
        </w:rPr>
      </w:pPr>
      <w:r w:rsidRPr="00F17A7E"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 wp14:anchorId="68E6A26E" wp14:editId="72F23B43">
            <wp:extent cx="1697126" cy="1930369"/>
            <wp:effectExtent l="0" t="0" r="0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3F6281CA-E312-40FB-8168-A6ECEF2F9F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3F6281CA-E312-40FB-8168-A6ECEF2F9F5E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80" cy="194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1A" w:rsidRDefault="009E6D1A" w:rsidP="006575ED">
      <w:pPr>
        <w:rPr>
          <w:rFonts w:ascii="Arial" w:hAnsi="Arial" w:cs="Arial"/>
          <w:b/>
          <w:bCs/>
        </w:rPr>
      </w:pPr>
    </w:p>
    <w:p w:rsidR="00BD2174" w:rsidRDefault="00BD2174" w:rsidP="006575ED">
      <w:pPr>
        <w:rPr>
          <w:rFonts w:ascii="Arial" w:hAnsi="Arial" w:cs="Arial"/>
          <w:b/>
          <w:bCs/>
        </w:rPr>
      </w:pPr>
    </w:p>
    <w:p w:rsidR="00BD2174" w:rsidRDefault="00BD2174" w:rsidP="006575ED">
      <w:pPr>
        <w:rPr>
          <w:rFonts w:ascii="Arial" w:hAnsi="Arial" w:cs="Arial"/>
          <w:b/>
          <w:bCs/>
        </w:rPr>
      </w:pPr>
    </w:p>
    <w:p w:rsidR="00BD2174" w:rsidRDefault="00BD2174" w:rsidP="006575ED">
      <w:pPr>
        <w:rPr>
          <w:rFonts w:ascii="Arial" w:hAnsi="Arial" w:cs="Arial"/>
          <w:b/>
          <w:bCs/>
        </w:rPr>
      </w:pPr>
    </w:p>
    <w:p w:rsidR="00BD2174" w:rsidRDefault="00BD2174" w:rsidP="006575ED">
      <w:pPr>
        <w:rPr>
          <w:rFonts w:ascii="Arial" w:hAnsi="Arial" w:cs="Arial"/>
          <w:b/>
          <w:bCs/>
        </w:rPr>
      </w:pPr>
    </w:p>
    <w:p w:rsidR="006575ED" w:rsidRDefault="006575ED" w:rsidP="006575ED">
      <w:pPr>
        <w:rPr>
          <w:rFonts w:ascii="Arial" w:hAnsi="Arial" w:cs="Arial"/>
          <w:b/>
          <w:bCs/>
        </w:rPr>
      </w:pPr>
    </w:p>
    <w:p w:rsidR="006575ED" w:rsidRDefault="006575ED" w:rsidP="006575E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Practica #5: Encender led con 1 pulsador:</w:t>
      </w:r>
    </w:p>
    <w:p w:rsidR="006575ED" w:rsidRDefault="006575ED" w:rsidP="006575E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Código:</w:t>
      </w:r>
    </w:p>
    <w:p w:rsidR="006575ED" w:rsidRDefault="009E6D1A" w:rsidP="006575ED">
      <w:pPr>
        <w:rPr>
          <w:rFonts w:ascii="Arial" w:hAnsi="Arial" w:cs="Arial"/>
          <w:b/>
          <w:bCs/>
        </w:rPr>
      </w:pPr>
      <w:r w:rsidRPr="009E6D1A">
        <w:rPr>
          <w:noProof/>
          <w:lang w:eastAsia="es-MX"/>
        </w:rPr>
        <w:drawing>
          <wp:inline distT="0" distB="0" distL="0" distR="0" wp14:anchorId="46B38363" wp14:editId="6FC44933">
            <wp:extent cx="6858000" cy="3855742"/>
            <wp:effectExtent l="0" t="0" r="0" b="0"/>
            <wp:docPr id="16" name="Imagen 16" descr="F:\Practicas\2021-04-13-232942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Practicas\2021-04-13-232942_1366x768_scr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5ED" w:rsidRDefault="006575ED" w:rsidP="006575E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 wp14:anchorId="51D8695B" wp14:editId="764EB72D">
            <wp:extent cx="2553004" cy="225558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149" cy="2266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75ED" w:rsidRDefault="006575ED" w:rsidP="006575ED">
      <w:pPr>
        <w:rPr>
          <w:rFonts w:ascii="Arial" w:hAnsi="Arial" w:cs="Arial"/>
          <w:b/>
          <w:bCs/>
        </w:rPr>
      </w:pPr>
    </w:p>
    <w:p w:rsidR="006575ED" w:rsidRDefault="006575ED" w:rsidP="006575ED">
      <w:pPr>
        <w:rPr>
          <w:rFonts w:ascii="Arial" w:hAnsi="Arial" w:cs="Arial"/>
          <w:b/>
          <w:bCs/>
        </w:rPr>
      </w:pPr>
    </w:p>
    <w:p w:rsidR="006575ED" w:rsidRDefault="006575ED" w:rsidP="006575ED">
      <w:pPr>
        <w:rPr>
          <w:rFonts w:ascii="Arial" w:hAnsi="Arial" w:cs="Arial"/>
          <w:b/>
          <w:bCs/>
        </w:rPr>
      </w:pPr>
    </w:p>
    <w:p w:rsidR="006575ED" w:rsidRDefault="006575ED" w:rsidP="006575ED">
      <w:pPr>
        <w:rPr>
          <w:rFonts w:ascii="Arial" w:hAnsi="Arial" w:cs="Arial"/>
          <w:b/>
          <w:bCs/>
        </w:rPr>
      </w:pPr>
    </w:p>
    <w:p w:rsidR="00BD2174" w:rsidRDefault="00BD2174" w:rsidP="006575ED">
      <w:pPr>
        <w:rPr>
          <w:rFonts w:ascii="Arial" w:hAnsi="Arial" w:cs="Arial"/>
          <w:b/>
          <w:bCs/>
        </w:rPr>
      </w:pPr>
    </w:p>
    <w:p w:rsidR="00BD2174" w:rsidRDefault="00BD2174" w:rsidP="006575ED">
      <w:pPr>
        <w:rPr>
          <w:rFonts w:ascii="Arial" w:hAnsi="Arial" w:cs="Arial"/>
          <w:b/>
          <w:bCs/>
        </w:rPr>
      </w:pPr>
    </w:p>
    <w:p w:rsidR="006575ED" w:rsidRDefault="006575ED" w:rsidP="006575ED">
      <w:pPr>
        <w:rPr>
          <w:rFonts w:ascii="Arial" w:hAnsi="Arial" w:cs="Arial"/>
          <w:b/>
          <w:bCs/>
        </w:rPr>
      </w:pPr>
    </w:p>
    <w:p w:rsidR="006575ED" w:rsidRDefault="006575ED" w:rsidP="006575E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Practica #6: Encender y apagar Led con 2 pulsadores</w:t>
      </w:r>
    </w:p>
    <w:p w:rsidR="006575ED" w:rsidRDefault="006575ED" w:rsidP="006575E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Código:</w:t>
      </w:r>
    </w:p>
    <w:p w:rsidR="006575ED" w:rsidRDefault="009E6D1A" w:rsidP="006575ED">
      <w:pPr>
        <w:rPr>
          <w:rFonts w:ascii="Arial" w:hAnsi="Arial" w:cs="Arial"/>
          <w:b/>
          <w:bCs/>
        </w:rPr>
      </w:pPr>
      <w:r w:rsidRPr="009E6D1A">
        <w:rPr>
          <w:noProof/>
          <w:lang w:eastAsia="es-MX"/>
        </w:rPr>
        <w:drawing>
          <wp:inline distT="0" distB="0" distL="0" distR="0" wp14:anchorId="3EE2AD99" wp14:editId="192AA286">
            <wp:extent cx="6858000" cy="3855742"/>
            <wp:effectExtent l="0" t="0" r="0" b="0"/>
            <wp:docPr id="17" name="Imagen 17" descr="F:\Practicas\2021-04-13-234324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Practicas\2021-04-13-234324_1366x768_scr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5ED" w:rsidRDefault="006575ED" w:rsidP="006575ED">
      <w:pPr>
        <w:rPr>
          <w:rFonts w:ascii="Arial" w:hAnsi="Arial" w:cs="Arial"/>
          <w:b/>
          <w:bCs/>
        </w:rPr>
      </w:pPr>
    </w:p>
    <w:p w:rsidR="006575ED" w:rsidRDefault="006575ED" w:rsidP="006575ED">
      <w:pPr>
        <w:rPr>
          <w:rFonts w:ascii="Arial" w:hAnsi="Arial" w:cs="Arial"/>
          <w:b/>
          <w:bCs/>
        </w:rPr>
      </w:pPr>
      <w:r w:rsidRPr="00F17A7E"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 wp14:anchorId="44D6217F" wp14:editId="65CFF18E">
            <wp:extent cx="2362140" cy="2143353"/>
            <wp:effectExtent l="0" t="0" r="635" b="0"/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E8B4B6DD-6C67-4E4E-AED2-186900055E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E8B4B6DD-6C67-4E4E-AED2-186900055E90}"/>
                        </a:ext>
                      </a:extLst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928" cy="217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ED" w:rsidRDefault="006575ED" w:rsidP="006575ED">
      <w:pPr>
        <w:rPr>
          <w:rFonts w:ascii="Arial" w:hAnsi="Arial" w:cs="Arial"/>
          <w:b/>
          <w:bCs/>
        </w:rPr>
      </w:pPr>
    </w:p>
    <w:p w:rsidR="00BD2174" w:rsidRDefault="00BD2174" w:rsidP="006575ED">
      <w:pPr>
        <w:rPr>
          <w:rFonts w:ascii="Arial" w:hAnsi="Arial" w:cs="Arial"/>
          <w:b/>
          <w:bCs/>
        </w:rPr>
      </w:pPr>
    </w:p>
    <w:p w:rsidR="00BD2174" w:rsidRDefault="00BD2174" w:rsidP="006575ED">
      <w:pPr>
        <w:rPr>
          <w:rFonts w:ascii="Arial" w:hAnsi="Arial" w:cs="Arial"/>
          <w:b/>
          <w:bCs/>
        </w:rPr>
      </w:pPr>
    </w:p>
    <w:p w:rsidR="00BD2174" w:rsidRDefault="00BD2174" w:rsidP="006575ED">
      <w:pPr>
        <w:rPr>
          <w:rFonts w:ascii="Arial" w:hAnsi="Arial" w:cs="Arial"/>
          <w:b/>
          <w:bCs/>
        </w:rPr>
      </w:pPr>
    </w:p>
    <w:p w:rsidR="00BD2174" w:rsidRDefault="00BD2174" w:rsidP="006575ED">
      <w:pPr>
        <w:rPr>
          <w:rFonts w:ascii="Arial" w:hAnsi="Arial" w:cs="Arial"/>
          <w:b/>
          <w:bCs/>
        </w:rPr>
      </w:pPr>
    </w:p>
    <w:p w:rsidR="006575ED" w:rsidRDefault="006575ED" w:rsidP="006575ED">
      <w:pPr>
        <w:rPr>
          <w:rFonts w:ascii="Arial" w:hAnsi="Arial" w:cs="Arial"/>
          <w:b/>
          <w:bCs/>
        </w:rPr>
      </w:pPr>
    </w:p>
    <w:p w:rsidR="006575ED" w:rsidRDefault="006575ED" w:rsidP="006575E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Fotos de la conexión real:</w:t>
      </w:r>
    </w:p>
    <w:p w:rsidR="009E6D1A" w:rsidRDefault="006575ED" w:rsidP="006575E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(Puede ser solo la foto de la última practica 1 con el led encendido y otra con el led apagado).</w:t>
      </w:r>
      <w:bookmarkStart w:id="0" w:name="_GoBack"/>
      <w:bookmarkEnd w:id="0"/>
    </w:p>
    <w:p w:rsidR="007D3ABF" w:rsidRPr="009E6D1A" w:rsidRDefault="009E6D1A">
      <w:pPr>
        <w:rPr>
          <w:rFonts w:ascii="Arial" w:hAnsi="Arial" w:cs="Arial"/>
          <w:b/>
          <w:bCs/>
        </w:rPr>
      </w:pPr>
      <w:r w:rsidRPr="009E6D1A">
        <w:rPr>
          <w:noProof/>
          <w:lang w:eastAsia="es-MX"/>
        </w:rPr>
        <w:drawing>
          <wp:inline distT="0" distB="0" distL="0" distR="0" wp14:anchorId="57F99184" wp14:editId="1C506832">
            <wp:extent cx="3423062" cy="2567353"/>
            <wp:effectExtent l="0" t="0" r="6350" b="4445"/>
            <wp:docPr id="19" name="Imagen 19" descr="C:\Users\acer\Desktop\Capturas\IMG_20210413_2315453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Desktop\Capturas\IMG_20210413_23154538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427651" cy="257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6D1A">
        <w:rPr>
          <w:noProof/>
          <w:lang w:eastAsia="es-MX"/>
        </w:rPr>
        <w:drawing>
          <wp:inline distT="0" distB="0" distL="0" distR="0" wp14:anchorId="53BA0793" wp14:editId="22C18233">
            <wp:extent cx="3427598" cy="2570756"/>
            <wp:effectExtent l="0" t="0" r="1905" b="1270"/>
            <wp:docPr id="18" name="Imagen 18" descr="C:\Users\acer\Desktop\Capturas\IMG_20210413_231540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Desktop\Capturas\IMG_20210413_23154017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452268" cy="258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6D1A">
        <w:rPr>
          <w:noProof/>
          <w:lang w:eastAsia="es-MX"/>
        </w:rPr>
        <w:drawing>
          <wp:inline distT="0" distB="0" distL="0" distR="0">
            <wp:extent cx="3429000" cy="2571806"/>
            <wp:effectExtent l="0" t="0" r="0" b="0"/>
            <wp:docPr id="21" name="Imagen 21" descr="C:\Users\acer\Desktop\Capturas\IMG_20210413_233036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Desktop\Capturas\IMG_20210413_23303696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16" cy="257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6D1A">
        <w:rPr>
          <w:noProof/>
          <w:lang w:eastAsia="es-MX"/>
        </w:rPr>
        <w:drawing>
          <wp:inline distT="0" distB="0" distL="0" distR="0">
            <wp:extent cx="3422726" cy="2567101"/>
            <wp:effectExtent l="0" t="0" r="6350" b="5080"/>
            <wp:docPr id="20" name="Imagen 20" descr="C:\Users\acer\Desktop\Capturas\IMG_20210413_233019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Desktop\Capturas\IMG_20210413_23301954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47" cy="257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6D1A">
        <w:rPr>
          <w:noProof/>
          <w:lang w:eastAsia="es-MX"/>
        </w:rPr>
        <w:drawing>
          <wp:inline distT="0" distB="0" distL="0" distR="0" wp14:anchorId="527E86A0" wp14:editId="5AFF8EC7">
            <wp:extent cx="3429000" cy="2571808"/>
            <wp:effectExtent l="0" t="0" r="0" b="0"/>
            <wp:docPr id="23" name="Imagen 23" descr="C:\Users\acer\Desktop\Capturas\IMG_20210413_234321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Desktop\Capturas\IMG_20210413_23432162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999" cy="257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6D1A">
        <w:rPr>
          <w:noProof/>
          <w:lang w:eastAsia="es-MX"/>
        </w:rPr>
        <w:drawing>
          <wp:inline distT="0" distB="0" distL="0" distR="0" wp14:anchorId="2142501A" wp14:editId="0807A674">
            <wp:extent cx="3427171" cy="2570437"/>
            <wp:effectExtent l="0" t="0" r="1905" b="1905"/>
            <wp:docPr id="22" name="Imagen 22" descr="C:\Users\acer\Desktop\Capturas\IMG_20210413_234316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Desktop\Capturas\IMG_20210413_23431601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539" cy="257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3ABF" w:rsidRPr="009E6D1A" w:rsidSect="009E6D1A">
      <w:headerReference w:type="default" r:id="rId20"/>
      <w:footerReference w:type="default" r:id="rId2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4200" w:rsidRDefault="00254200" w:rsidP="00E401B2">
      <w:pPr>
        <w:spacing w:after="0" w:line="240" w:lineRule="auto"/>
      </w:pPr>
      <w:r>
        <w:separator/>
      </w:r>
    </w:p>
  </w:endnote>
  <w:endnote w:type="continuationSeparator" w:id="0">
    <w:p w:rsidR="00254200" w:rsidRDefault="00254200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43B1833F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4-1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9E6D1A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14 de abril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ángulo 451" o:spid="_x0000_s1026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4-14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9E6D1A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14 de abril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>
      <w:rPr>
        <w:lang w:val="en-US"/>
      </w:rPr>
      <w:t>TI 4-3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4200" w:rsidRDefault="00254200" w:rsidP="00E401B2">
      <w:pPr>
        <w:spacing w:after="0" w:line="240" w:lineRule="auto"/>
      </w:pPr>
      <w:r>
        <w:separator/>
      </w:r>
    </w:p>
  </w:footnote>
  <w:footnote w:type="continuationSeparator" w:id="0">
    <w:p w:rsidR="00254200" w:rsidRDefault="00254200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5ED"/>
    <w:rsid w:val="00254200"/>
    <w:rsid w:val="00275262"/>
    <w:rsid w:val="005C2AEC"/>
    <w:rsid w:val="006575ED"/>
    <w:rsid w:val="007D3ABF"/>
    <w:rsid w:val="009E6D1A"/>
    <w:rsid w:val="00BD2174"/>
    <w:rsid w:val="00C503ED"/>
    <w:rsid w:val="00DE35FD"/>
    <w:rsid w:val="00E4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235387"/>
  <w15:chartTrackingRefBased/>
  <w15:docId w15:val="{6EB72607-2B19-4FB8-BF06-03091BDFB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75E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409DF4-A86F-415E-A1DE-CB70E9259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9</TotalTime>
  <Pages>4</Pages>
  <Words>64</Words>
  <Characters>357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2021-04-13T06:44:00Z</dcterms:created>
  <dcterms:modified xsi:type="dcterms:W3CDTF">2021-04-14T07:09:00Z</dcterms:modified>
</cp:coreProperties>
</file>