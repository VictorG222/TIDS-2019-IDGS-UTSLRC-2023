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ABF" w:rsidRDefault="0053372E">
      <w:r>
        <w:rPr>
          <w:noProof/>
          <w:lang w:eastAsia="es-MX"/>
        </w:rPr>
        <w:drawing>
          <wp:inline distT="0" distB="0" distL="0" distR="0" wp14:anchorId="3241857D" wp14:editId="77C3393A">
            <wp:extent cx="8686800" cy="48863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2E" w:rsidRDefault="0053372E">
      <w:r>
        <w:rPr>
          <w:noProof/>
          <w:lang w:eastAsia="es-MX"/>
        </w:rPr>
        <w:lastRenderedPageBreak/>
        <w:drawing>
          <wp:inline distT="0" distB="0" distL="0" distR="0" wp14:anchorId="68CBD329" wp14:editId="738BF029">
            <wp:extent cx="8686800" cy="4886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2E" w:rsidRDefault="0053372E"/>
    <w:p w:rsidR="0053372E" w:rsidRDefault="0053372E">
      <w:r>
        <w:rPr>
          <w:noProof/>
          <w:lang w:eastAsia="es-MX"/>
        </w:rPr>
        <w:lastRenderedPageBreak/>
        <w:drawing>
          <wp:inline distT="0" distB="0" distL="0" distR="0" wp14:anchorId="3D4A0CF6" wp14:editId="5D69D163">
            <wp:extent cx="8686800" cy="48863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53654010" wp14:editId="6C932132">
            <wp:extent cx="8686800" cy="4886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76D948D5" wp14:editId="60272E84">
            <wp:extent cx="8686800" cy="48863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5BB55C63" wp14:editId="370C1A5E">
            <wp:extent cx="8686800" cy="48863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4DBB50D3" wp14:editId="29303673">
            <wp:extent cx="8686800" cy="4886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t>––––––</w:t>
      </w:r>
    </w:p>
    <w:sectPr w:rsidR="0053372E" w:rsidSect="0053372E">
      <w:headerReference w:type="default" r:id="rId15"/>
      <w:footerReference w:type="default" r:id="rId16"/>
      <w:pgSz w:w="15840" w:h="12240" w:orient="landscape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2333" w:rsidRDefault="00A52333" w:rsidP="00E401B2">
      <w:pPr>
        <w:spacing w:after="0" w:line="240" w:lineRule="auto"/>
      </w:pPr>
      <w:r>
        <w:separator/>
      </w:r>
    </w:p>
  </w:endnote>
  <w:endnote w:type="continuationSeparator" w:id="0">
    <w:p w:rsidR="00A52333" w:rsidRDefault="00A52333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Default="007A78A1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B8B315" wp14:editId="70BB124E">
              <wp:simplePos x="0" y="0"/>
              <wp:positionH relativeFrom="margin">
                <wp:posOffset>-34898</wp:posOffset>
              </wp:positionH>
              <wp:positionV relativeFrom="page">
                <wp:posOffset>9250945</wp:posOffset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5-05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7A78A1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5 de mayo de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48B8B315" id="Rectángulo 451" o:spid="_x0000_s1026" style="position:absolute;margin-left:-2.75pt;margin-top:728.4pt;width:467.65pt;height:58.3pt;z-index:251659264;visibility:visible;mso-wrap-style:square;mso-width-percent:1000;mso-height-percent:81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5-05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7A78A1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5 de mayo de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 w:rsidR="00E401B2"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4BC200" wp14:editId="385E3C2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4DD0FFF2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>
      <w:rPr>
        <w:lang w:val="en-US"/>
      </w:rPr>
      <w:t>TI 5</w:t>
    </w:r>
    <w:r w:rsidR="00E401B2">
      <w:rPr>
        <w:lang w:val="en-US"/>
      </w:rPr>
      <w:t>-3 Victor Galvan</w:t>
    </w:r>
  </w:p>
  <w:p w:rsidR="0053372E" w:rsidRPr="00E401B2" w:rsidRDefault="0053372E">
    <w:pPr>
      <w:pStyle w:val="Piedepgina"/>
      <w:rPr>
        <w:lang w:val="en-US"/>
      </w:rPr>
    </w:pPr>
    <w:r>
      <w:rPr>
        <w:lang w:val="en-US"/>
      </w:rPr>
      <w:t>5/30/2021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2333" w:rsidRDefault="00A52333" w:rsidP="00E401B2">
      <w:pPr>
        <w:spacing w:after="0" w:line="240" w:lineRule="auto"/>
      </w:pPr>
      <w:r>
        <w:separator/>
      </w:r>
    </w:p>
  </w:footnote>
  <w:footnote w:type="continuationSeparator" w:id="0">
    <w:p w:rsidR="00A52333" w:rsidRDefault="00A52333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72E"/>
    <w:rsid w:val="0021584C"/>
    <w:rsid w:val="0053372E"/>
    <w:rsid w:val="005923CD"/>
    <w:rsid w:val="005C2AEC"/>
    <w:rsid w:val="007A78A1"/>
    <w:rsid w:val="007D3ABF"/>
    <w:rsid w:val="00A52333"/>
    <w:rsid w:val="00C503ED"/>
    <w:rsid w:val="00DE35FD"/>
    <w:rsid w:val="00E31FEE"/>
    <w:rsid w:val="00E4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64FABE"/>
  <w15:chartTrackingRefBased/>
  <w15:docId w15:val="{31711737-5FBF-4A55-A9C6-FD2A7CBEF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E0514F-38A9-49AD-A041-D7CD51B74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</Template>
  <TotalTime>5</TotalTime>
  <Pages>7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2021-05-30T07:48:00Z</dcterms:created>
  <dcterms:modified xsi:type="dcterms:W3CDTF">2021-05-30T07:53:00Z</dcterms:modified>
</cp:coreProperties>
</file>