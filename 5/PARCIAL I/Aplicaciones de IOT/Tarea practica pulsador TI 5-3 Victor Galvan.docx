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663D" w:rsidRPr="00EF663D" w:rsidRDefault="00EF663D" w:rsidP="00EF663D">
      <w:pPr>
        <w:jc w:val="center"/>
        <w:rPr>
          <w:b/>
        </w:rPr>
      </w:pPr>
      <w:r w:rsidRPr="00EF663D">
        <w:rPr>
          <w:b/>
        </w:rPr>
        <w:t>Tarea</w:t>
      </w:r>
    </w:p>
    <w:p w:rsidR="00EF663D" w:rsidRPr="00EF663D" w:rsidRDefault="00EF663D" w:rsidP="00EF663D">
      <w:pPr>
        <w:rPr>
          <w:b/>
        </w:rPr>
      </w:pPr>
      <w:r w:rsidRPr="00EF663D">
        <w:rPr>
          <w:b/>
        </w:rPr>
        <w:t>Utilizar Código del Pulsador visto en clase para realizar la siguiente práctica.</w:t>
      </w:r>
    </w:p>
    <w:p w:rsidR="00EF663D" w:rsidRDefault="00EF663D" w:rsidP="00EF663D">
      <w:r>
        <w:t>1.- El programa deberá insertar en la base de datos ambos estados en 0 y 1, NO texto.</w:t>
      </w:r>
    </w:p>
    <w:p w:rsidR="00EF663D" w:rsidRDefault="00EF663D" w:rsidP="00EF663D">
      <w:r>
        <w:t>2.- En Pantalla deberá imprimir texto; Ejemplo si el estado es igual a 1, deberá imprimir en</w:t>
      </w:r>
    </w:p>
    <w:p w:rsidR="00EF663D" w:rsidRDefault="00EF663D" w:rsidP="00EF663D">
      <w:r>
        <w:t xml:space="preserve">pantalla un mensaje que indique que el pulsador </w:t>
      </w:r>
      <w:r w:rsidR="00B76D6C">
        <w:t>está</w:t>
      </w:r>
      <w:r>
        <w:t xml:space="preserve"> presionado, y deberá encender un</w:t>
      </w:r>
    </w:p>
    <w:p w:rsidR="00EF663D" w:rsidRDefault="00EF663D" w:rsidP="00EF663D">
      <w:proofErr w:type="spellStart"/>
      <w:r>
        <w:t>Buzzer</w:t>
      </w:r>
      <w:proofErr w:type="spellEnd"/>
      <w:r>
        <w:t>.</w:t>
      </w:r>
    </w:p>
    <w:p w:rsidR="00EF663D" w:rsidRDefault="00EF663D" w:rsidP="00EF663D">
      <w:r>
        <w:t>3.- En Pantalla deberá imprimir texto; Ejemplo si el estado es igual a 0, deberá imprimir en</w:t>
      </w:r>
    </w:p>
    <w:p w:rsidR="00EF663D" w:rsidRDefault="00EF663D" w:rsidP="00EF663D">
      <w:r>
        <w:t xml:space="preserve">pantalla un mensaje que indique que el pulsador NO </w:t>
      </w:r>
      <w:r w:rsidR="00B76D6C">
        <w:t>está</w:t>
      </w:r>
      <w:r>
        <w:t xml:space="preserve"> presionado, y deberá encender</w:t>
      </w:r>
    </w:p>
    <w:p w:rsidR="00EF663D" w:rsidRDefault="00EF663D" w:rsidP="00EF663D">
      <w:r>
        <w:t>un Led.</w:t>
      </w:r>
    </w:p>
    <w:p w:rsidR="00EF663D" w:rsidRDefault="00EF663D" w:rsidP="00EF663D">
      <w:r>
        <w:t xml:space="preserve">4.- El </w:t>
      </w:r>
      <w:proofErr w:type="spellStart"/>
      <w:r>
        <w:t>buzzer</w:t>
      </w:r>
      <w:proofErr w:type="spellEnd"/>
      <w:r>
        <w:t xml:space="preserve"> no debe sonar cuando el estado sea 0, ni el led debe prender si el estado es 1.</w:t>
      </w:r>
    </w:p>
    <w:p w:rsidR="00EF663D" w:rsidRDefault="00EF663D" w:rsidP="00EF663D">
      <w:r>
        <w:t xml:space="preserve">5.- La base de datos debe llevar su nombre ejemplo </w:t>
      </w:r>
      <w:proofErr w:type="spellStart"/>
      <w:r>
        <w:t>Puls</w:t>
      </w:r>
      <w:bookmarkStart w:id="0" w:name="_GoBack"/>
      <w:bookmarkEnd w:id="0"/>
      <w:r>
        <w:t>ador_Irene</w:t>
      </w:r>
      <w:proofErr w:type="spellEnd"/>
      <w:r>
        <w:t>.</w:t>
      </w:r>
    </w:p>
    <w:p w:rsidR="00EF663D" w:rsidRDefault="00EF663D" w:rsidP="00EF663D">
      <w:r>
        <w:t>6.- Comentar con su nombre el código al inicio.</w:t>
      </w:r>
    </w:p>
    <w:p w:rsidR="00EF663D" w:rsidRDefault="00EF663D" w:rsidP="00EF663D">
      <w:r>
        <w:t>7.- Enviar capturas de pantalla del código completo, base de datos y resultado en</w:t>
      </w:r>
    </w:p>
    <w:p w:rsidR="00EF663D" w:rsidRDefault="00EF663D" w:rsidP="00EF663D">
      <w:r>
        <w:t>pantalla, estos deben coincidir en fecha y hora.</w:t>
      </w:r>
    </w:p>
    <w:p w:rsidR="00EF663D" w:rsidRDefault="00EF663D" w:rsidP="00EF663D">
      <w:r>
        <w:t>Nota: se calificará que la practica cumpla con estos 7 puntos, punto que no se cumpla le</w:t>
      </w:r>
    </w:p>
    <w:p w:rsidR="00B76D6C" w:rsidRDefault="00EF663D" w:rsidP="00EF663D">
      <w:r>
        <w:t>ira restando valor a la práctica.</w:t>
      </w:r>
    </w:p>
    <w:p w:rsidR="00B76D6C" w:rsidRDefault="00B76D6C">
      <w:r>
        <w:br w:type="page"/>
      </w:r>
    </w:p>
    <w:p w:rsidR="00B76D6C" w:rsidRDefault="00B76D6C" w:rsidP="00EF663D">
      <w:pPr>
        <w:sectPr w:rsidR="00B76D6C">
          <w:headerReference w:type="default" r:id="rId8"/>
          <w:footerReference w:type="default" r:id="rId9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B76D6C" w:rsidRDefault="00B76D6C" w:rsidP="00EF663D">
      <w:r>
        <w:lastRenderedPageBreak/>
        <w:br/>
      </w:r>
      <w:r>
        <w:br/>
      </w:r>
      <w:r>
        <w:br/>
      </w:r>
      <w:r>
        <w:br/>
      </w:r>
      <w:r w:rsidRPr="00B76D6C">
        <w:rPr>
          <w:noProof/>
          <w:lang w:eastAsia="es-MX"/>
        </w:rPr>
        <w:drawing>
          <wp:inline distT="0" distB="0" distL="0" distR="0" wp14:anchorId="4BF78B09" wp14:editId="729DBA93">
            <wp:extent cx="9216232" cy="5181600"/>
            <wp:effectExtent l="0" t="0" r="4445" b="0"/>
            <wp:docPr id="1" name="Imagen 1" descr="F:\Aplicaciones de IOT\Practicas Cuatrimestre 5\Practica 3 Pulsador con buz y led\2021-05-22-222500_1366x768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Aplicaciones de IOT\Practicas Cuatrimestre 5\Practica 3 Pulsador con buz y led\2021-05-22-222500_1366x768_scro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9096" cy="518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B76D6C" w:rsidRDefault="00B76D6C" w:rsidP="00EF663D"/>
    <w:p w:rsidR="00B76D6C" w:rsidRDefault="00B76D6C" w:rsidP="00EF663D">
      <w:r>
        <w:lastRenderedPageBreak/>
        <w:br/>
      </w:r>
      <w:r>
        <w:br/>
      </w:r>
      <w:r>
        <w:br/>
      </w:r>
      <w:r w:rsidRPr="00B76D6C">
        <w:rPr>
          <w:noProof/>
          <w:lang w:eastAsia="es-MX"/>
        </w:rPr>
        <w:drawing>
          <wp:inline distT="0" distB="0" distL="0" distR="0" wp14:anchorId="582DDCEE" wp14:editId="72817624">
            <wp:extent cx="9180513" cy="5161518"/>
            <wp:effectExtent l="0" t="0" r="1905" b="1270"/>
            <wp:docPr id="2" name="Imagen 2" descr="F:\Aplicaciones de IOT\Practicas Cuatrimestre 5\Practica 3 Pulsador con buz y led\2021-05-22-222512_1366x768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Aplicaciones de IOT\Practicas Cuatrimestre 5\Practica 3 Pulsador con buz y led\2021-05-22-222512_1366x768_scro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6089" cy="51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D6C" w:rsidRDefault="00B76D6C" w:rsidP="00EF663D"/>
    <w:p w:rsidR="00B76D6C" w:rsidRDefault="00B76D6C" w:rsidP="00EF663D"/>
    <w:p w:rsidR="00B76D6C" w:rsidRDefault="00B76D6C" w:rsidP="00B76D6C">
      <w:pPr>
        <w:jc w:val="center"/>
      </w:pPr>
      <w:r>
        <w:lastRenderedPageBreak/>
        <w:br/>
      </w:r>
      <w:r>
        <w:br/>
      </w:r>
      <w:r>
        <w:br/>
      </w:r>
      <w:r w:rsidRPr="00B76D6C">
        <w:rPr>
          <w:noProof/>
          <w:lang w:eastAsia="es-MX"/>
        </w:rPr>
        <w:drawing>
          <wp:inline distT="0" distB="0" distL="0" distR="0" wp14:anchorId="5F2804FE" wp14:editId="1D547737">
            <wp:extent cx="9063758" cy="5095875"/>
            <wp:effectExtent l="0" t="0" r="4445" b="0"/>
            <wp:docPr id="3" name="Imagen 3" descr="F:\Aplicaciones de IOT\Practicas Cuatrimestre 5\Practica 3 Pulsador con buz y led\2021-05-22-222523_1366x768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Aplicaciones de IOT\Practicas Cuatrimestre 5\Practica 3 Pulsador con buz y led\2021-05-22-222523_1366x768_scro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538" cy="50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  <w:r w:rsidRPr="00B76D6C">
        <w:rPr>
          <w:noProof/>
          <w:lang w:eastAsia="es-MX"/>
        </w:rPr>
        <w:drawing>
          <wp:inline distT="0" distB="0" distL="0" distR="0" wp14:anchorId="4C493DFF" wp14:editId="30DC4D55">
            <wp:extent cx="9144000" cy="5140989"/>
            <wp:effectExtent l="0" t="0" r="0" b="2540"/>
            <wp:docPr id="5" name="Imagen 5" descr="F:\Aplicaciones de IOT\Practicas Cuatrimestre 5\Practica 3 Pulsador con buz y led\2021-05-22-222849_1366x768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Aplicaciones de IOT\Practicas Cuatrimestre 5\Practica 3 Pulsador con buz y led\2021-05-22-222849_1366x768_scro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7303" cy="514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6D6C">
        <w:rPr>
          <w:noProof/>
          <w:lang w:eastAsia="es-MX"/>
        </w:rPr>
        <w:lastRenderedPageBreak/>
        <w:drawing>
          <wp:inline distT="0" distB="0" distL="0" distR="0" wp14:anchorId="58EEB0B7" wp14:editId="57FE4215">
            <wp:extent cx="9063758" cy="5095875"/>
            <wp:effectExtent l="0" t="0" r="4445" b="0"/>
            <wp:docPr id="4" name="Imagen 4" descr="F:\Aplicaciones de IOT\Practicas Cuatrimestre 5\Practica 3 Pulsador con buz y led\2021-05-22-222839_1366x768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Aplicaciones de IOT\Practicas Cuatrimestre 5\Practica 3 Pulsador con buz y led\2021-05-22-222839_1366x768_scro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006" cy="5097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D6C" w:rsidRDefault="00B76D6C" w:rsidP="00B76D6C">
      <w:pPr>
        <w:jc w:val="center"/>
      </w:pPr>
      <w:r>
        <w:br/>
      </w:r>
    </w:p>
    <w:p w:rsidR="00B76D6C" w:rsidRDefault="00B76D6C">
      <w:r>
        <w:br w:type="page"/>
      </w:r>
    </w:p>
    <w:p w:rsidR="007D3ABF" w:rsidRDefault="00B76D6C" w:rsidP="00B76D6C">
      <w:pPr>
        <w:jc w:val="center"/>
      </w:pPr>
      <w:r w:rsidRPr="00B76D6C">
        <w:rPr>
          <w:noProof/>
          <w:lang w:eastAsia="es-MX"/>
        </w:rPr>
        <w:lastRenderedPageBreak/>
        <w:drawing>
          <wp:inline distT="0" distB="0" distL="0" distR="0">
            <wp:extent cx="4441614" cy="3331210"/>
            <wp:effectExtent l="0" t="0" r="0" b="2540"/>
            <wp:docPr id="6" name="Imagen 6" descr="C:\Users\acer\Desktop\Conexiones\IMG_20210522_2231097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Desktop\Conexiones\IMG_20210522_22310979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180" cy="333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6D6C">
        <w:rPr>
          <w:noProof/>
          <w:lang w:eastAsia="es-MX"/>
        </w:rPr>
        <w:drawing>
          <wp:inline distT="0" distB="0" distL="0" distR="0">
            <wp:extent cx="4441190" cy="3330893"/>
            <wp:effectExtent l="0" t="0" r="0" b="3175"/>
            <wp:docPr id="7" name="Imagen 7" descr="C:\Users\acer\Desktop\Conexiones\IMG_20210522_2231263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Desktop\Conexiones\IMG_20210522_22312634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730" cy="3332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:rsidR="00B76D6C" w:rsidRDefault="00B76D6C" w:rsidP="00B76D6C">
      <w:pPr>
        <w:jc w:val="center"/>
      </w:pPr>
      <w:r>
        <w:rPr>
          <w:noProof/>
          <w:lang w:eastAsia="es-MX"/>
        </w:rPr>
        <w:drawing>
          <wp:inline distT="0" distB="0" distL="0" distR="0">
            <wp:extent cx="6085663" cy="3019425"/>
            <wp:effectExtent l="0" t="0" r="0" b="0"/>
            <wp:docPr id="8" name="Imagen 8" descr="C:\Users\acer\AppData\Local\Microsoft\Windows\INetCache\Content.Word\Practica3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cer\AppData\Local\Microsoft\Windows\INetCache\Content.Word\Practica3_bb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784" cy="3022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6D6C" w:rsidSect="00B76D6C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4625" w:rsidRDefault="00B04625" w:rsidP="00E401B2">
      <w:pPr>
        <w:spacing w:after="0" w:line="240" w:lineRule="auto"/>
      </w:pPr>
      <w:r>
        <w:separator/>
      </w:r>
    </w:p>
  </w:endnote>
  <w:endnote w:type="continuationSeparator" w:id="0">
    <w:p w:rsidR="00B04625" w:rsidRDefault="00B04625" w:rsidP="00E40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01B2" w:rsidRPr="00E401B2" w:rsidRDefault="007A78A1">
    <w:pPr>
      <w:pStyle w:val="Piedepgina"/>
      <w:rPr>
        <w:lang w:val="en-US"/>
      </w:rPr>
    </w:pPr>
    <w:r w:rsidRPr="00E401B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8B8B315" wp14:editId="70BB124E">
              <wp:simplePos x="0" y="0"/>
              <wp:positionH relativeFrom="margin">
                <wp:posOffset>-34898</wp:posOffset>
              </wp:positionH>
              <wp:positionV relativeFrom="page">
                <wp:posOffset>9250945</wp:posOffset>
              </wp:positionV>
              <wp:extent cx="5939155" cy="740410"/>
              <wp:effectExtent l="0" t="0" r="4445" b="0"/>
              <wp:wrapNone/>
              <wp:docPr id="451" name="Rectángulo 4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Fecha"/>
                            <w:id w:val="-1908527258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21-05-23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401B2" w:rsidRDefault="00B76D6C">
                              <w:pPr>
                                <w:jc w:val="right"/>
                              </w:pPr>
                              <w:r>
                                <w:rPr>
                                  <w:lang w:val="es-ES"/>
                                </w:rPr>
                                <w:t>23 de mayo de 2021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w14:anchorId="48B8B315" id="Rectángulo 451" o:spid="_x0000_s1026" style="position:absolute;margin-left:-2.75pt;margin-top:728.4pt;width:467.65pt;height:58.3pt;z-index:251659264;visibility:visible;mso-wrap-style:square;mso-width-percent:1000;mso-height-percent:81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" filled="f" stroked="f">
              <v:textbox inset=",0">
                <w:txbxContent>
                  <w:sdt>
                    <w:sdtPr>
                      <w:alias w:val="Fecha"/>
                      <w:id w:val="-1908527258"/>
                      <w:dataBinding w:prefixMappings="xmlns:ns0='http://schemas.microsoft.com/office/2006/coverPageProps'" w:xpath="/ns0:CoverPageProperties[1]/ns0:PublishDate[1]" w:storeItemID="{55AF091B-3C7A-41E3-B477-F2FDAA23CFDA}"/>
                      <w:date w:fullDate="2021-05-23T00:00:00Z">
                        <w:dateFormat w:val="d 'de' MMMM 'de' yyyy"/>
                        <w:lid w:val="es-ES"/>
                        <w:storeMappedDataAs w:val="dateTime"/>
                        <w:calendar w:val="gregorian"/>
                      </w:date>
                    </w:sdtPr>
                    <w:sdtEndPr/>
                    <w:sdtContent>
                      <w:p w:rsidR="00E401B2" w:rsidRDefault="00B76D6C">
                        <w:pPr>
                          <w:jc w:val="right"/>
                        </w:pPr>
                        <w:r>
                          <w:rPr>
                            <w:lang w:val="es-ES"/>
                          </w:rPr>
                          <w:t>23 de mayo de 2021</w:t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  <w:r w:rsidR="00E401B2" w:rsidRPr="00E401B2"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F4BC200" wp14:editId="385E3C2A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3152" cy="699247"/>
              <wp:effectExtent l="0" t="0" r="22225" b="10795"/>
              <wp:wrapNone/>
              <wp:docPr id="223" name="Grupo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" cy="699247"/>
                        <a:chOff x="2820" y="4935"/>
                        <a:chExt cx="120" cy="1320"/>
                      </a:xfrm>
                    </wpg:grpSpPr>
                    <wps:wsp>
                      <wps:cNvPr id="448" name="Autoforma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9" name="Autoforma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0" name="Autoforma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7EEF4D3C" id="Grupo 223" o:spid="_x0000_s1026" style="position:absolute;margin-left:0;margin-top:0;width:5.75pt;height:55.05pt;z-index:25166028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forma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" strokecolor="#a8d08d [1945]" strokeweight="1.25pt"/>
              <v:shape id="Autoforma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" strokecolor="#a8d08d [1945]" strokeweight="1.25pt"/>
              <v:shape id="Autoforma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" strokecolor="#a8d08d [1945]" strokeweight="1.25pt"/>
              <w10:wrap anchorx="margin" anchory="page"/>
            </v:group>
          </w:pict>
        </mc:Fallback>
      </mc:AlternateContent>
    </w:r>
    <w:r>
      <w:rPr>
        <w:lang w:val="en-US"/>
      </w:rPr>
      <w:t>TI 5</w:t>
    </w:r>
    <w:r w:rsidR="00E401B2">
      <w:rPr>
        <w:lang w:val="en-US"/>
      </w:rPr>
      <w:t>-3 Victor Galvan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4625" w:rsidRDefault="00B04625" w:rsidP="00E401B2">
      <w:pPr>
        <w:spacing w:after="0" w:line="240" w:lineRule="auto"/>
      </w:pPr>
      <w:r>
        <w:separator/>
      </w:r>
    </w:p>
  </w:footnote>
  <w:footnote w:type="continuationSeparator" w:id="0">
    <w:p w:rsidR="00B04625" w:rsidRDefault="00B04625" w:rsidP="00E401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01B2" w:rsidRPr="00E401B2" w:rsidRDefault="00E401B2" w:rsidP="00E401B2">
    <w:pPr>
      <w:pStyle w:val="Encabezado"/>
      <w:jc w:val="right"/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63D"/>
    <w:rsid w:val="0021584C"/>
    <w:rsid w:val="005923CD"/>
    <w:rsid w:val="005C2AEC"/>
    <w:rsid w:val="006C797F"/>
    <w:rsid w:val="007A78A1"/>
    <w:rsid w:val="007D3ABF"/>
    <w:rsid w:val="00B04625"/>
    <w:rsid w:val="00B76D6C"/>
    <w:rsid w:val="00C503ED"/>
    <w:rsid w:val="00DE35FD"/>
    <w:rsid w:val="00E31FEE"/>
    <w:rsid w:val="00E401B2"/>
    <w:rsid w:val="00EF6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6E44E2"/>
  <w15:chartTrackingRefBased/>
  <w15:docId w15:val="{A5F2B40B-F6E3-4DC0-8D55-73205D684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40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01B2"/>
  </w:style>
  <w:style w:type="paragraph" w:styleId="Piedepgina">
    <w:name w:val="footer"/>
    <w:basedOn w:val="Normal"/>
    <w:link w:val="PiedepginaCar"/>
    <w:uiPriority w:val="99"/>
    <w:unhideWhenUsed/>
    <w:rsid w:val="00E40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01B2"/>
  </w:style>
  <w:style w:type="character" w:customStyle="1" w:styleId="Textodemarcadordeposicin">
    <w:name w:val="Texto de marcador de posición"/>
    <w:basedOn w:val="Fuentedeprrafopredeter"/>
    <w:uiPriority w:val="99"/>
    <w:semiHidden/>
    <w:rsid w:val="00E401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Documents\Plantillas%20personalizadas%20de%20Office\basicFormat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2021-05-23T00:00:00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4E96E36-D107-413C-9156-5C2540B53B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basicFormat</Template>
  <TotalTime>9</TotalTime>
  <Pages>7</Pages>
  <Words>161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2021-05-23T08:12:00Z</dcterms:created>
  <dcterms:modified xsi:type="dcterms:W3CDTF">2021-05-23T08:22:00Z</dcterms:modified>
</cp:coreProperties>
</file>