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222" w:rsidRDefault="009B1222" w:rsidP="009B1222">
      <w:bookmarkStart w:id="0" w:name="_GoBack"/>
      <w:bookmarkEnd w:id="0"/>
    </w:p>
    <w:p w:rsidR="009B1222" w:rsidRPr="00C23830" w:rsidRDefault="009B1222" w:rsidP="009B1222">
      <w:pPr>
        <w:rPr>
          <w:rFonts w:ascii="Arial" w:hAnsi="Arial" w:cs="Arial"/>
          <w:b/>
          <w:bCs/>
        </w:rPr>
      </w:pPr>
      <w:r w:rsidRPr="00C23830">
        <w:rPr>
          <w:rFonts w:ascii="Arial" w:hAnsi="Arial" w:cs="Arial"/>
          <w:b/>
          <w:bCs/>
        </w:rPr>
        <w:t xml:space="preserve">Tarea Sensor </w:t>
      </w:r>
      <w:r>
        <w:rPr>
          <w:rFonts w:ascii="Arial" w:hAnsi="Arial" w:cs="Arial"/>
          <w:b/>
          <w:bCs/>
        </w:rPr>
        <w:t>HC-SR501 PIR Movimiento</w:t>
      </w:r>
    </w:p>
    <w:p w:rsidR="009B1222" w:rsidRDefault="009B1222" w:rsidP="009B1222">
      <w:r>
        <w:t>1.- Crear base de datos y colección de datos para este sensor, con los campos; fecha, hora, movimiento, enviar datos a su clúster en Mongo Atlas, recuerden que todo debe ir en minúsculas, tanto el nombre de la BD, Colección y los nombres de los campos.</w:t>
      </w:r>
    </w:p>
    <w:p w:rsidR="009B1222" w:rsidRDefault="009B1222" w:rsidP="009B1222">
      <w:r>
        <w:t xml:space="preserve">2.- La base de datos debe llevar su nombre o iniciales. </w:t>
      </w:r>
    </w:p>
    <w:p w:rsidR="009B1222" w:rsidRDefault="009B1222" w:rsidP="009B1222">
      <w:r>
        <w:t>3.- Insertar todos los datos que arroje el sensor.</w:t>
      </w:r>
    </w:p>
    <w:p w:rsidR="009B1222" w:rsidRDefault="009B1222" w:rsidP="009B1222">
      <w:r>
        <w:t xml:space="preserve">4.- Después deberán limitar la inserción solo si el sensor detecta movimientos, pero se deben mostrar en pantalla (terminal del </w:t>
      </w:r>
      <w:proofErr w:type="spellStart"/>
      <w:r>
        <w:t>raspberry</w:t>
      </w:r>
      <w:proofErr w:type="spellEnd"/>
      <w:r>
        <w:t>) todos los datos.</w:t>
      </w:r>
    </w:p>
    <w:p w:rsidR="009B1222" w:rsidRDefault="009B1222" w:rsidP="009B1222">
      <w:r>
        <w:t xml:space="preserve">5- La inserción a la base de datos debe ser solo números, pero al usuario (terminal </w:t>
      </w:r>
      <w:r w:rsidR="00BC6798">
        <w:t>Raspberry</w:t>
      </w:r>
      <w:r>
        <w:t xml:space="preserve">), le debemos mostrar: Fecha, Hora y Movimiento, pero con texto, no con número.  </w:t>
      </w:r>
    </w:p>
    <w:p w:rsidR="009B1222" w:rsidRPr="00E00886" w:rsidRDefault="009B1222" w:rsidP="009B1222">
      <w:pPr>
        <w:rPr>
          <w:rFonts w:ascii="Arial" w:hAnsi="Arial" w:cs="Arial"/>
          <w:b/>
          <w:bCs/>
        </w:rPr>
      </w:pPr>
      <w:r>
        <w:t xml:space="preserve">                         </w:t>
      </w:r>
      <w:r w:rsidRPr="00E00886">
        <w:rPr>
          <w:rFonts w:ascii="Arial" w:hAnsi="Arial" w:cs="Arial"/>
          <w:b/>
          <w:bCs/>
          <w:color w:val="2E74B5" w:themeColor="accent1" w:themeShade="BF"/>
        </w:rPr>
        <w:t>Fecha                     Hora                      Movimiento</w:t>
      </w:r>
    </w:p>
    <w:p w:rsidR="009B1222" w:rsidRPr="00E00886" w:rsidRDefault="009B1222" w:rsidP="009B1222">
      <w:pPr>
        <w:rPr>
          <w:rFonts w:ascii="Arial" w:hAnsi="Arial" w:cs="Arial"/>
          <w:b/>
          <w:bCs/>
        </w:rPr>
      </w:pPr>
      <w:r w:rsidRPr="00E00886">
        <w:rPr>
          <w:rFonts w:ascii="Arial" w:hAnsi="Arial" w:cs="Arial"/>
          <w:b/>
          <w:bCs/>
        </w:rPr>
        <w:t>Ejemplo:</w:t>
      </w:r>
      <w:r>
        <w:rPr>
          <w:rFonts w:ascii="Arial" w:hAnsi="Arial" w:cs="Arial"/>
          <w:b/>
          <w:bCs/>
        </w:rPr>
        <w:t xml:space="preserve">  </w:t>
      </w:r>
      <w:r w:rsidRPr="00E00886">
        <w:rPr>
          <w:rFonts w:ascii="Arial" w:hAnsi="Arial" w:cs="Arial"/>
          <w:b/>
          <w:bCs/>
        </w:rPr>
        <w:t xml:space="preserve"> </w:t>
      </w:r>
      <w:r w:rsidRPr="00E00886">
        <w:rPr>
          <w:rFonts w:ascii="Arial" w:hAnsi="Arial" w:cs="Arial"/>
          <w:b/>
          <w:bCs/>
          <w:color w:val="2E74B5" w:themeColor="accent1" w:themeShade="BF"/>
        </w:rPr>
        <w:t xml:space="preserve">2021-05-30     </w:t>
      </w:r>
      <w:r>
        <w:rPr>
          <w:rFonts w:ascii="Arial" w:hAnsi="Arial" w:cs="Arial"/>
          <w:b/>
          <w:bCs/>
          <w:color w:val="2E74B5" w:themeColor="accent1" w:themeShade="BF"/>
        </w:rPr>
        <w:t xml:space="preserve">     </w:t>
      </w:r>
      <w:r w:rsidRPr="00E00886">
        <w:rPr>
          <w:rFonts w:ascii="Arial" w:hAnsi="Arial" w:cs="Arial"/>
          <w:b/>
          <w:bCs/>
          <w:color w:val="2E74B5" w:themeColor="accent1" w:themeShade="BF"/>
        </w:rPr>
        <w:t xml:space="preserve">  10:10:10     </w:t>
      </w:r>
      <w:r>
        <w:rPr>
          <w:rFonts w:ascii="Arial" w:hAnsi="Arial" w:cs="Arial"/>
          <w:b/>
          <w:bCs/>
          <w:color w:val="2E74B5" w:themeColor="accent1" w:themeShade="BF"/>
        </w:rPr>
        <w:t xml:space="preserve">   </w:t>
      </w:r>
      <w:r w:rsidRPr="00E00886">
        <w:rPr>
          <w:rFonts w:ascii="Arial" w:hAnsi="Arial" w:cs="Arial"/>
          <w:b/>
          <w:bCs/>
          <w:color w:val="2E74B5" w:themeColor="accent1" w:themeShade="BF"/>
        </w:rPr>
        <w:t xml:space="preserve">    Movimiento detectado </w:t>
      </w:r>
    </w:p>
    <w:p w:rsidR="009B1222" w:rsidRDefault="009B1222" w:rsidP="009B1222"/>
    <w:p w:rsidR="009B1222" w:rsidRDefault="009B1222" w:rsidP="009B1222">
      <w:r>
        <w:t>6.-La impresión en pantalla se debe mostrar con los encabezados que ya hemos visto en clase.</w:t>
      </w:r>
    </w:p>
    <w:p w:rsidR="009B1222" w:rsidRDefault="009B1222" w:rsidP="009B1222">
      <w:r>
        <w:t xml:space="preserve">7.- Enviar evidencia del código completo, impresión en pantalla, inserción a la base de datos en Atlas y de las conexiones del sensor. </w:t>
      </w:r>
    </w:p>
    <w:p w:rsidR="009B1222" w:rsidRDefault="009B1222" w:rsidP="009B1222"/>
    <w:p w:rsidR="009B1222" w:rsidRDefault="009B1222" w:rsidP="009B1222">
      <w:r>
        <w:rPr>
          <w:noProof/>
          <w:lang w:eastAsia="es-MX"/>
        </w:rPr>
        <w:lastRenderedPageBreak/>
        <w:drawing>
          <wp:inline distT="0" distB="0" distL="0" distR="0" wp14:anchorId="1C7DDE8F" wp14:editId="23CFCC86">
            <wp:extent cx="6478627" cy="364395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4395" cy="365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5E5E979" wp14:editId="103ABB06">
            <wp:extent cx="6466495" cy="3637129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179" cy="364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222" w:rsidRDefault="009B1222" w:rsidP="009B1222">
      <w:r>
        <w:rPr>
          <w:noProof/>
          <w:lang w:eastAsia="es-MX"/>
        </w:rPr>
        <w:lastRenderedPageBreak/>
        <w:drawing>
          <wp:inline distT="0" distB="0" distL="0" distR="0" wp14:anchorId="38259698" wp14:editId="150F0EA7">
            <wp:extent cx="6527155" cy="3671248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2537" cy="367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222" w:rsidRDefault="009B1222" w:rsidP="009B1222">
      <w:r>
        <w:rPr>
          <w:noProof/>
          <w:lang w:eastAsia="es-MX"/>
        </w:rPr>
        <w:drawing>
          <wp:inline distT="0" distB="0" distL="0" distR="0" wp14:anchorId="7DB1D071" wp14:editId="29966C99">
            <wp:extent cx="6539286" cy="367807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8345" cy="368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222" w:rsidRDefault="009B1222" w:rsidP="009B1222">
      <w:r>
        <w:rPr>
          <w:noProof/>
          <w:lang w:eastAsia="es-MX"/>
        </w:rPr>
        <w:lastRenderedPageBreak/>
        <w:drawing>
          <wp:inline distT="0" distB="0" distL="0" distR="0" wp14:anchorId="0AD0F2A4" wp14:editId="0CF934E1">
            <wp:extent cx="6502891" cy="3657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248" cy="36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F6E5129" wp14:editId="562C7F4A">
            <wp:extent cx="6478627" cy="364395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9354" cy="364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BC1">
        <w:rPr>
          <w:noProof/>
          <w:lang w:eastAsia="es-MX"/>
        </w:rPr>
        <w:lastRenderedPageBreak/>
        <w:drawing>
          <wp:inline distT="0" distB="0" distL="0" distR="0" wp14:anchorId="041C1B38" wp14:editId="454CE4F2">
            <wp:extent cx="5612130" cy="4209144"/>
            <wp:effectExtent l="0" t="0" r="7620" b="1270"/>
            <wp:docPr id="11" name="Imagen 11" descr="C:\Users\acer\Downloads\194469753_467308594569468_110708498108497608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194469753_467308594569468_1107084981084976083_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1F7FB32" wp14:editId="116C7A7E">
            <wp:extent cx="4121624" cy="3500909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3197" cy="35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BF" w:rsidRDefault="007D3ABF"/>
    <w:sectPr w:rsidR="007D3ABF" w:rsidSect="009B1222">
      <w:headerReference w:type="default" r:id="rId16"/>
      <w:footerReference w:type="default" r:id="rId17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7289" w:rsidRDefault="00347289" w:rsidP="00E401B2">
      <w:pPr>
        <w:spacing w:after="0" w:line="240" w:lineRule="auto"/>
      </w:pPr>
      <w:r>
        <w:separator/>
      </w:r>
    </w:p>
  </w:endnote>
  <w:endnote w:type="continuationSeparator" w:id="0">
    <w:p w:rsidR="00347289" w:rsidRDefault="00347289" w:rsidP="00E40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7A78A1">
    <w:pPr>
      <w:pStyle w:val="Piedepgina"/>
      <w:rPr>
        <w:lang w:val="en-US"/>
      </w:rPr>
    </w:pPr>
    <w:r w:rsidRPr="00E401B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B8B315" wp14:editId="70BB124E">
              <wp:simplePos x="0" y="0"/>
              <wp:positionH relativeFrom="margin">
                <wp:posOffset>-34898</wp:posOffset>
              </wp:positionH>
              <wp:positionV relativeFrom="page">
                <wp:posOffset>9250945</wp:posOffset>
              </wp:positionV>
              <wp:extent cx="5939155" cy="740410"/>
              <wp:effectExtent l="0" t="0" r="4445" b="0"/>
              <wp:wrapNone/>
              <wp:docPr id="451" name="Rectángulo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Fecha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1-06-03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401B2" w:rsidRDefault="00AE02A2">
                              <w:pPr>
                                <w:jc w:val="right"/>
                              </w:pPr>
                              <w:r>
                                <w:rPr>
                                  <w:lang w:val="es-ES"/>
                                </w:rPr>
                                <w:t>3 de junio de 2021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48B8B315" id="Rectángulo 451" o:spid="_x0000_s1026" style="position:absolute;margin-left:-2.75pt;margin-top:728.4pt;width:467.65pt;height:58.3pt;z-index:251659264;visibility:visible;mso-wrap-style:square;mso-width-percent:1000;mso-height-percent:81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" filled="f" stroked="f">
              <v:textbox inset=",0">
                <w:txbxContent>
                  <w:sdt>
                    <w:sdtPr>
                      <w:alias w:val="Fecha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1-06-03T00:00:00Z">
                        <w:dateFormat w:val="d 'de' MMMM 'de' yyyy"/>
                        <w:lid w:val="es-E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E401B2" w:rsidRDefault="00AE02A2">
                        <w:pPr>
                          <w:jc w:val="right"/>
                        </w:pPr>
                        <w:r>
                          <w:rPr>
                            <w:lang w:val="es-ES"/>
                          </w:rPr>
                          <w:t>3 de junio de 2021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 w:rsidR="00E401B2" w:rsidRPr="00E401B2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F4BC200" wp14:editId="385E3C2A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5C449B7D" id="Grupo 22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>
      <w:rPr>
        <w:lang w:val="en-US"/>
      </w:rPr>
      <w:t>TI 5</w:t>
    </w:r>
    <w:r w:rsidR="00E401B2">
      <w:rPr>
        <w:lang w:val="en-US"/>
      </w:rPr>
      <w:t>-3 Victor Galvan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7289" w:rsidRDefault="00347289" w:rsidP="00E401B2">
      <w:pPr>
        <w:spacing w:after="0" w:line="240" w:lineRule="auto"/>
      </w:pPr>
      <w:r>
        <w:separator/>
      </w:r>
    </w:p>
  </w:footnote>
  <w:footnote w:type="continuationSeparator" w:id="0">
    <w:p w:rsidR="00347289" w:rsidRDefault="00347289" w:rsidP="00E40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 w:rsidP="00E401B2">
    <w:pPr>
      <w:pStyle w:val="Encabezado"/>
      <w:jc w:val="right"/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222"/>
    <w:rsid w:val="0021584C"/>
    <w:rsid w:val="00347289"/>
    <w:rsid w:val="005923CD"/>
    <w:rsid w:val="005C2AEC"/>
    <w:rsid w:val="007A78A1"/>
    <w:rsid w:val="007D3ABF"/>
    <w:rsid w:val="009B1222"/>
    <w:rsid w:val="00AE02A2"/>
    <w:rsid w:val="00BC6798"/>
    <w:rsid w:val="00C252EB"/>
    <w:rsid w:val="00C503ED"/>
    <w:rsid w:val="00DE35FD"/>
    <w:rsid w:val="00E31FEE"/>
    <w:rsid w:val="00E401B2"/>
    <w:rsid w:val="00F33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99C6AA"/>
  <w15:chartTrackingRefBased/>
  <w15:docId w15:val="{FB9293EA-1F72-4638-BC6E-F2947399F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122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01B2"/>
  </w:style>
  <w:style w:type="paragraph" w:styleId="Piedepgina">
    <w:name w:val="footer"/>
    <w:basedOn w:val="Normal"/>
    <w:link w:val="Piedepgina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01B2"/>
  </w:style>
  <w:style w:type="character" w:customStyle="1" w:styleId="Textodemarcadordeposicin">
    <w:name w:val="Texto de marcador de posición"/>
    <w:basedOn w:val="Fuentedeprrafopredeter"/>
    <w:uiPriority w:val="99"/>
    <w:semiHidden/>
    <w:rsid w:val="00E401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basicForma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2021-06-03T00:00:00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FC2A77-8B67-4EBA-902C-08A9E1E02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basicFormat</Template>
  <TotalTime>3</TotalTime>
  <Pages>5</Pages>
  <Words>174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dcterms:created xsi:type="dcterms:W3CDTF">2021-06-03T18:27:00Z</dcterms:created>
  <dcterms:modified xsi:type="dcterms:W3CDTF">2021-06-03T18:31:00Z</dcterms:modified>
</cp:coreProperties>
</file>