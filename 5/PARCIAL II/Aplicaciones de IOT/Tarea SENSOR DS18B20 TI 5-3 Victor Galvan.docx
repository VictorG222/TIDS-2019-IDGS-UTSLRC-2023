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F3E" w:rsidRDefault="00F64F3E" w:rsidP="00F64F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Practica #4 Sensor de Temperatura DS18B20</w:t>
      </w:r>
    </w:p>
    <w:p w:rsidR="00F64F3E" w:rsidRDefault="00F64F3E" w:rsidP="00F64F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1.- Crear, Insertar y Consultar en la base de datos, todos los datos generados por el sensor de</w:t>
      </w:r>
    </w:p>
    <w:p w:rsidR="00F64F3E" w:rsidRDefault="00F64F3E" w:rsidP="00F64F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temperatura, así como la fecha y hora de nuestro sistema, en MongoDB Atlas (si tienen algún</w:t>
      </w:r>
    </w:p>
    <w:p w:rsidR="00F64F3E" w:rsidRDefault="00F64F3E" w:rsidP="00F64F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problema. Lo pueden hacer en la base local).</w:t>
      </w:r>
    </w:p>
    <w:p w:rsidR="00F64F3E" w:rsidRDefault="00F64F3E" w:rsidP="00F64F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2.- Limitar la inserción de datos cuando la temperatura sea mayor a 28 grados centígrados u 82.4</w:t>
      </w:r>
    </w:p>
    <w:p w:rsidR="00F64F3E" w:rsidRDefault="00F64F3E" w:rsidP="00F64F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grados Fahrenheit en caso de decidir usar Fahrenheit. La pantalla debe imprimir todas las</w:t>
      </w:r>
    </w:p>
    <w:p w:rsidR="00F64F3E" w:rsidRDefault="00F64F3E" w:rsidP="00F64F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temperaturas generadas por el sensor.</w:t>
      </w:r>
    </w:p>
    <w:p w:rsidR="00F64F3E" w:rsidRDefault="00F64F3E" w:rsidP="00F64F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3.- Mostrar en pantalla los encabezados de Fecha Hora Temperatura.</w:t>
      </w:r>
    </w:p>
    <w:p w:rsidR="00F64F3E" w:rsidRDefault="00F64F3E" w:rsidP="00F64F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4.- Enviar evidencia en foto de, código completo, resultado en pantalla (terminal </w:t>
      </w:r>
      <w:proofErr w:type="spellStart"/>
      <w:r>
        <w:rPr>
          <w:rFonts w:ascii="Calibri" w:hAnsi="Calibri" w:cs="Calibri"/>
        </w:rPr>
        <w:t>raspberry</w:t>
      </w:r>
      <w:proofErr w:type="spellEnd"/>
      <w:r>
        <w:rPr>
          <w:rFonts w:ascii="Calibri" w:hAnsi="Calibri" w:cs="Calibri"/>
        </w:rPr>
        <w:t>),</w:t>
      </w:r>
    </w:p>
    <w:p w:rsidR="007D3ABF" w:rsidRDefault="00F64F3E" w:rsidP="00F64F3E">
      <w:pPr>
        <w:rPr>
          <w:rFonts w:ascii="Calibri" w:hAnsi="Calibri" w:cs="Calibri"/>
        </w:rPr>
      </w:pPr>
      <w:r>
        <w:rPr>
          <w:rFonts w:ascii="Calibri" w:hAnsi="Calibri" w:cs="Calibri"/>
        </w:rPr>
        <w:t>Resultado en la Base de Datos, y conexiones.</w:t>
      </w:r>
    </w:p>
    <w:p w:rsidR="005D7B28" w:rsidRDefault="005D7B28" w:rsidP="00F64F3E">
      <w:pPr>
        <w:rPr>
          <w:rFonts w:ascii="Calibri" w:hAnsi="Calibri" w:cs="Calibri"/>
        </w:rPr>
      </w:pPr>
      <w:r>
        <w:rPr>
          <w:noProof/>
          <w:lang w:eastAsia="es-MX"/>
        </w:rPr>
        <w:drawing>
          <wp:inline distT="0" distB="0" distL="0" distR="0" wp14:anchorId="6AE09EE5" wp14:editId="22882D1D">
            <wp:extent cx="1981200" cy="2400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3E" w:rsidRDefault="00F64F3E" w:rsidP="00F64F3E">
      <w:r>
        <w:rPr>
          <w:noProof/>
          <w:lang w:eastAsia="es-MX"/>
        </w:rPr>
        <w:lastRenderedPageBreak/>
        <w:drawing>
          <wp:inline distT="0" distB="0" distL="0" distR="0" wp14:anchorId="6EEB746F" wp14:editId="24769D24">
            <wp:extent cx="8261406" cy="4646691"/>
            <wp:effectExtent l="0" t="0" r="635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74928" cy="46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7D85B1F" wp14:editId="099B5609">
            <wp:extent cx="8222560" cy="4624842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45103" cy="463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B28">
        <w:rPr>
          <w:noProof/>
          <w:lang w:eastAsia="es-MX"/>
        </w:rPr>
        <w:lastRenderedPageBreak/>
        <w:drawing>
          <wp:inline distT="0" distB="0" distL="0" distR="0" wp14:anchorId="63B77531" wp14:editId="11DC6FA1">
            <wp:extent cx="8258810" cy="4645660"/>
            <wp:effectExtent l="0" t="0" r="889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BD9C804" wp14:editId="708E7036">
            <wp:extent cx="8297919" cy="4667227"/>
            <wp:effectExtent l="0" t="0" r="825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7361" cy="46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7A5652D" wp14:editId="6AB501ED">
            <wp:extent cx="8329620" cy="468505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32758" cy="46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28" w:rsidRDefault="00A57D85" w:rsidP="00F64F3E">
      <w:r>
        <w:rPr>
          <w:noProof/>
          <w:lang w:eastAsia="es-MX"/>
        </w:rPr>
        <w:lastRenderedPageBreak/>
        <w:drawing>
          <wp:inline distT="0" distB="0" distL="0" distR="0">
            <wp:extent cx="4111864" cy="3084858"/>
            <wp:effectExtent l="0" t="0" r="3175" b="1270"/>
            <wp:docPr id="8" name="Imagen 8" descr="C:\Users\acer\AppData\Local\Microsoft\Windows\INetCache\Content.Word\202226898_938128240064174_63848157801874522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AppData\Local\Microsoft\Windows\INetCache\Content.Word\202226898_938128240064174_6384815780187452240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679" cy="308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drawing>
          <wp:inline distT="0" distB="0" distL="0" distR="0">
            <wp:extent cx="4112969" cy="3085686"/>
            <wp:effectExtent l="0" t="0" r="1905" b="635"/>
            <wp:docPr id="9" name="Imagen 9" descr="C:\Users\acer\AppData\Local\Microsoft\Windows\INetCache\Content.Word\200406234_1143015782877937_3939890515051584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Microsoft\Windows\INetCache\Content.Word\200406234_1143015782877937_393989051505158438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39" cy="30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D7B28" w:rsidSect="005D7B28">
      <w:headerReference w:type="default" r:id="rId16"/>
      <w:footerReference w:type="default" r:id="rId17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2EA" w:rsidRDefault="001012EA" w:rsidP="00E401B2">
      <w:pPr>
        <w:spacing w:after="0" w:line="240" w:lineRule="auto"/>
      </w:pPr>
      <w:r>
        <w:separator/>
      </w:r>
    </w:p>
  </w:endnote>
  <w:endnote w:type="continuationSeparator" w:id="0">
    <w:p w:rsidR="001012EA" w:rsidRDefault="001012EA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6-1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F64F3E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18 de junio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6-18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F64F3E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18 de junio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D359A94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lang w:val="en-US"/>
      </w:rPr>
      <w:t>TI 5</w:t>
    </w:r>
    <w:r w:rsidR="00E401B2">
      <w:rPr>
        <w:lang w:val="en-US"/>
      </w:rPr>
      <w:t>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2EA" w:rsidRDefault="001012EA" w:rsidP="00E401B2">
      <w:pPr>
        <w:spacing w:after="0" w:line="240" w:lineRule="auto"/>
      </w:pPr>
      <w:r>
        <w:separator/>
      </w:r>
    </w:p>
  </w:footnote>
  <w:footnote w:type="continuationSeparator" w:id="0">
    <w:p w:rsidR="001012EA" w:rsidRDefault="001012EA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F3E"/>
    <w:rsid w:val="001012EA"/>
    <w:rsid w:val="0021584C"/>
    <w:rsid w:val="005923CD"/>
    <w:rsid w:val="005C2AEC"/>
    <w:rsid w:val="005D7B28"/>
    <w:rsid w:val="007A78A1"/>
    <w:rsid w:val="007D3ABF"/>
    <w:rsid w:val="00A57D85"/>
    <w:rsid w:val="00C503ED"/>
    <w:rsid w:val="00DE35FD"/>
    <w:rsid w:val="00E31FEE"/>
    <w:rsid w:val="00E401B2"/>
    <w:rsid w:val="00F6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7F378"/>
  <w15:chartTrackingRefBased/>
  <w15:docId w15:val="{17808939-53D9-49B6-9019-7EE04859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F73B6B-6136-426D-869A-FFCD12FC9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10</TotalTime>
  <Pages>7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2021-06-18T16:02:00Z</dcterms:created>
  <dcterms:modified xsi:type="dcterms:W3CDTF">2021-06-18T16:12:00Z</dcterms:modified>
</cp:coreProperties>
</file>